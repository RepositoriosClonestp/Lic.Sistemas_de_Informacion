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04DB" w14:textId="0A5DE32F" w:rsidR="00066685" w:rsidRPr="00802056" w:rsidRDefault="00ED2092" w:rsidP="00ED2092">
      <w:pPr>
        <w:pStyle w:val="Ttulo"/>
        <w:ind w:left="851" w:right="2697"/>
        <w:rPr>
          <w:rFonts w:ascii="Calibri Light" w:hAnsi="Calibri Light" w:cs="Calibri Light"/>
          <w:noProof/>
          <w:color w:val="0D5672"/>
          <w:lang w:val="es-ES"/>
        </w:rPr>
      </w:pPr>
      <w:r>
        <w:rPr>
          <w:rFonts w:ascii="Corbel" w:hAnsi="Corbel"/>
          <w:noProof/>
          <w:color w:val="0D5672"/>
          <w:lang w:eastAsia="es-AR"/>
        </w:rPr>
        <w:drawing>
          <wp:anchor distT="0" distB="0" distL="114300" distR="114300" simplePos="0" relativeHeight="251685888" behindDoc="0" locked="0" layoutInCell="1" allowOverlap="1" wp14:anchorId="75DDEDDF" wp14:editId="086AD6DE">
            <wp:simplePos x="0" y="0"/>
            <wp:positionH relativeFrom="margin">
              <wp:posOffset>5001986</wp:posOffset>
            </wp:positionH>
            <wp:positionV relativeFrom="paragraph">
              <wp:posOffset>-464276</wp:posOffset>
            </wp:positionV>
            <wp:extent cx="1416503" cy="1416503"/>
            <wp:effectExtent l="0" t="0" r="0" b="0"/>
            <wp:wrapNone/>
            <wp:docPr id="1299183445" name="Imagen 1299183445" descr="C:\Users\Usuario\AppData\Local\Microsoft\Windows\INetCache\Content.Word\AED2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AppData\Local\Microsoft\Windows\INetCache\Content.Word\AED2-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983" cy="142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10B" w:rsidRPr="00802056">
        <w:rPr>
          <w:rFonts w:ascii="Calibri Light" w:hAnsi="Calibri Light" w:cs="Calibri Light"/>
          <w:noProof/>
          <w:color w:val="0D5672"/>
          <w:lang w:val="es-ES"/>
        </w:rPr>
        <w:t>Algoritmos y Estructuras de Datos II</w:t>
      </w:r>
    </w:p>
    <w:p w14:paraId="402F9A7E" w14:textId="5BAC5FD6" w:rsidR="00066685" w:rsidRPr="00802056" w:rsidRDefault="00FD4C39" w:rsidP="00F66347">
      <w:pPr>
        <w:pStyle w:val="Ttulo1"/>
        <w:spacing w:before="0" w:after="0"/>
        <w:rPr>
          <w:rFonts w:ascii="Calibri Light" w:hAnsi="Calibri Light" w:cs="Calibri Light"/>
          <w:noProof/>
          <w:color w:val="1481AB"/>
          <w:lang w:val="es-ES"/>
        </w:rPr>
      </w:pPr>
      <w:r w:rsidRPr="00802056">
        <w:rPr>
          <w:rFonts w:ascii="Calibri Light" w:hAnsi="Calibri Light" w:cs="Calibri Light"/>
          <w:noProof/>
          <w:color w:val="1481AB"/>
          <w:lang w:val="es-ES"/>
        </w:rPr>
        <w:t xml:space="preserve">Trabajo </w:t>
      </w:r>
      <w:r w:rsidR="00DE4F35" w:rsidRPr="00802056">
        <w:rPr>
          <w:rFonts w:ascii="Calibri Light" w:hAnsi="Calibri Light" w:cs="Calibri Light"/>
          <w:noProof/>
          <w:color w:val="1481AB"/>
          <w:lang w:val="es-ES"/>
        </w:rPr>
        <w:t xml:space="preserve">Práctico </w:t>
      </w:r>
      <w:r w:rsidR="00686A41" w:rsidRPr="00802056">
        <w:rPr>
          <w:rFonts w:ascii="Calibri Light" w:hAnsi="Calibri Light" w:cs="Calibri Light"/>
          <w:noProof/>
          <w:color w:val="1481AB"/>
          <w:lang w:val="es-ES"/>
        </w:rPr>
        <w:t>1</w:t>
      </w:r>
      <w:r w:rsidR="0051323A">
        <w:rPr>
          <w:rFonts w:ascii="Calibri Light" w:hAnsi="Calibri Light" w:cs="Calibri Light"/>
          <w:noProof/>
          <w:color w:val="1481AB"/>
          <w:lang w:val="es-ES"/>
        </w:rPr>
        <w:t xml:space="preserve">: </w:t>
      </w:r>
      <w:r w:rsidR="00686A41" w:rsidRPr="00802056">
        <w:rPr>
          <w:rFonts w:ascii="Calibri Light" w:hAnsi="Calibri Light" w:cs="Calibri Light"/>
          <w:noProof/>
          <w:color w:val="1481AB"/>
          <w:lang w:val="es-ES"/>
        </w:rPr>
        <w:t>Punteros. Memoria Dinámica.</w:t>
      </w:r>
    </w:p>
    <w:p w14:paraId="7D46A9B6" w14:textId="77777777" w:rsidR="00B87E03" w:rsidRPr="00802056" w:rsidRDefault="00337310" w:rsidP="00B87E03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t>OBJETIVOS:</w:t>
      </w:r>
    </w:p>
    <w:p w14:paraId="135543FB" w14:textId="282F3DCE" w:rsidR="008B38AA" w:rsidRPr="00802056" w:rsidRDefault="005C18D3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Conocer </w:t>
      </w:r>
      <w:r w:rsidR="008B38AA" w:rsidRPr="00802056">
        <w:rPr>
          <w:rFonts w:ascii="Calibri Light" w:hAnsi="Calibri Light" w:cs="Calibri Light"/>
        </w:rPr>
        <w:t xml:space="preserve">los conceptos de </w:t>
      </w:r>
      <w:r w:rsidR="008B38AA" w:rsidRPr="00802056">
        <w:rPr>
          <w:rFonts w:ascii="Calibri Light" w:hAnsi="Calibri Light" w:cs="Calibri Light"/>
          <w:i/>
        </w:rPr>
        <w:t>punteros</w:t>
      </w:r>
      <w:r w:rsidR="008B38AA" w:rsidRPr="00802056">
        <w:rPr>
          <w:rFonts w:ascii="Calibri Light" w:hAnsi="Calibri Light" w:cs="Calibri Light"/>
        </w:rPr>
        <w:t xml:space="preserve">, y </w:t>
      </w:r>
      <w:r w:rsidR="008B38AA" w:rsidRPr="00802056">
        <w:rPr>
          <w:rFonts w:ascii="Calibri Light" w:hAnsi="Calibri Light" w:cs="Calibri Light"/>
          <w:i/>
        </w:rPr>
        <w:t>memoria dinámica</w:t>
      </w:r>
      <w:r w:rsidR="008B38AA" w:rsidRPr="00802056">
        <w:rPr>
          <w:rFonts w:ascii="Calibri Light" w:hAnsi="Calibri Light" w:cs="Calibri Light"/>
        </w:rPr>
        <w:t>.</w:t>
      </w:r>
    </w:p>
    <w:p w14:paraId="62E47D85" w14:textId="26CC409C" w:rsidR="00E055C5" w:rsidRPr="00802056" w:rsidRDefault="008B38AA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Reali</w:t>
      </w:r>
      <w:r w:rsidR="000931BC" w:rsidRPr="00802056">
        <w:rPr>
          <w:rFonts w:ascii="Calibri Light" w:hAnsi="Calibri Light" w:cs="Calibri Light"/>
        </w:rPr>
        <w:t>zar</w:t>
      </w:r>
      <w:r w:rsidRPr="00802056">
        <w:rPr>
          <w:rFonts w:ascii="Calibri Light" w:hAnsi="Calibri Light" w:cs="Calibri Light"/>
        </w:rPr>
        <w:t xml:space="preserve"> prácticas sobre contenidos de las variables utilizando punteros.</w:t>
      </w:r>
    </w:p>
    <w:p w14:paraId="16CACE19" w14:textId="77777777" w:rsidR="00E055C5" w:rsidRPr="00802056" w:rsidRDefault="00E055C5" w:rsidP="00E055C5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t xml:space="preserve"> COMPETENCIAS </w:t>
      </w:r>
    </w:p>
    <w:p w14:paraId="7D5163D4" w14:textId="7BBC82BD" w:rsidR="00E055C5" w:rsidRPr="00802056" w:rsidRDefault="00E055C5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Identificar, formular y resolver problemas mediante programación. </w:t>
      </w:r>
    </w:p>
    <w:p w14:paraId="366FB88C" w14:textId="4FA114FE" w:rsidR="00E055C5" w:rsidRPr="00802056" w:rsidRDefault="00E055C5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Utilizar de manera efectiva técnicas y herramientas de aplicación para desarrollar software. </w:t>
      </w:r>
    </w:p>
    <w:p w14:paraId="7707A880" w14:textId="3E044967" w:rsidR="00E055C5" w:rsidRPr="00802056" w:rsidRDefault="00E055C5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Desempeñarse de manera efectiva en equipos de trabajo. </w:t>
      </w:r>
    </w:p>
    <w:p w14:paraId="7BD827F0" w14:textId="7671BAF8" w:rsidR="00E055C5" w:rsidRPr="00802056" w:rsidRDefault="00E055C5" w:rsidP="00E055C5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Aprender en forma continua, autónoma y de manera colaborativa. </w:t>
      </w:r>
    </w:p>
    <w:p w14:paraId="30653349" w14:textId="77777777" w:rsidR="00B87E03" w:rsidRPr="00802056" w:rsidRDefault="00337310" w:rsidP="00B87E03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t>METODOLOGÍA</w:t>
      </w:r>
    </w:p>
    <w:p w14:paraId="48F776BC" w14:textId="6219FCAE" w:rsidR="005C57FC" w:rsidRPr="00802056" w:rsidRDefault="005C57FC" w:rsidP="00F66347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El </w:t>
      </w:r>
      <w:r w:rsidR="00F45D28" w:rsidRPr="00802056">
        <w:rPr>
          <w:rFonts w:ascii="Calibri Light" w:hAnsi="Calibri Light" w:cs="Calibri Light"/>
        </w:rPr>
        <w:t>estudiante</w:t>
      </w:r>
      <w:r w:rsidRPr="00802056">
        <w:rPr>
          <w:rFonts w:ascii="Calibri Light" w:hAnsi="Calibri Light" w:cs="Calibri Light"/>
        </w:rPr>
        <w:t xml:space="preserve"> deberá resolver individualmente los ejercicios propuestos.</w:t>
      </w:r>
    </w:p>
    <w:p w14:paraId="5892E1BD" w14:textId="738D84D6" w:rsidR="005C57FC" w:rsidRPr="00802056" w:rsidRDefault="005C57FC" w:rsidP="00F66347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El </w:t>
      </w:r>
      <w:r w:rsidR="00F45D28" w:rsidRPr="00802056">
        <w:rPr>
          <w:rFonts w:ascii="Calibri Light" w:hAnsi="Calibri Light" w:cs="Calibri Light"/>
        </w:rPr>
        <w:t xml:space="preserve">estudiante </w:t>
      </w:r>
      <w:r w:rsidRPr="00802056">
        <w:rPr>
          <w:rFonts w:ascii="Calibri Light" w:hAnsi="Calibri Light" w:cs="Calibri Light"/>
        </w:rPr>
        <w:t>deberá codificar las soluciones en el lenguaje de programación C.</w:t>
      </w:r>
    </w:p>
    <w:p w14:paraId="15EAE887" w14:textId="77777777" w:rsidR="005C57FC" w:rsidRPr="00802056" w:rsidRDefault="005C57FC" w:rsidP="00F66347">
      <w:pPr>
        <w:pStyle w:val="Prrafodelista"/>
        <w:numPr>
          <w:ilvl w:val="0"/>
          <w:numId w:val="28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Realizar consultas a través del canal de </w:t>
      </w:r>
      <w:proofErr w:type="spellStart"/>
      <w:r w:rsidRPr="00802056">
        <w:rPr>
          <w:rFonts w:ascii="Calibri Light" w:hAnsi="Calibri Light" w:cs="Calibri Light"/>
        </w:rPr>
        <w:t>slack</w:t>
      </w:r>
      <w:proofErr w:type="spellEnd"/>
      <w:r w:rsidRPr="00802056">
        <w:rPr>
          <w:rFonts w:ascii="Calibri Light" w:hAnsi="Calibri Light" w:cs="Calibri Light"/>
        </w:rPr>
        <w:t xml:space="preserve"> correspondiente a su comisión </w:t>
      </w:r>
      <w:proofErr w:type="spellStart"/>
      <w:r w:rsidRPr="00802056">
        <w:rPr>
          <w:rFonts w:ascii="Calibri Light" w:hAnsi="Calibri Light" w:cs="Calibri Light"/>
        </w:rPr>
        <w:t>ó</w:t>
      </w:r>
      <w:proofErr w:type="spellEnd"/>
      <w:r w:rsidRPr="00802056">
        <w:rPr>
          <w:rFonts w:ascii="Calibri Light" w:hAnsi="Calibri Light" w:cs="Calibri Light"/>
        </w:rPr>
        <w:t xml:space="preserve"> del aula virtual de la asignatura.</w:t>
      </w:r>
    </w:p>
    <w:p w14:paraId="7D89D7A4" w14:textId="77777777" w:rsidR="00B87E03" w:rsidRPr="00802056" w:rsidRDefault="00337310" w:rsidP="00B87E03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t>DURACIÓN</w:t>
      </w:r>
    </w:p>
    <w:p w14:paraId="2C229F0C" w14:textId="0B0E7F4F" w:rsidR="00B87E03" w:rsidRPr="00802056" w:rsidRDefault="00CD3B7B" w:rsidP="00B87E03">
      <w:p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Según planificación de la asignatura se deberá utilizar para la resolución de los ejercicios </w:t>
      </w:r>
      <w:r w:rsidR="00E77213" w:rsidRPr="00802056">
        <w:rPr>
          <w:rFonts w:ascii="Calibri Light" w:hAnsi="Calibri Light" w:cs="Calibri Light"/>
        </w:rPr>
        <w:t>de este</w:t>
      </w:r>
      <w:r w:rsidR="007854CB" w:rsidRPr="00802056">
        <w:rPr>
          <w:rFonts w:ascii="Calibri Light" w:hAnsi="Calibri Light" w:cs="Calibri Light"/>
        </w:rPr>
        <w:t xml:space="preserve"> práctico</w:t>
      </w:r>
      <w:r w:rsidR="00A05CE5" w:rsidRPr="00802056">
        <w:rPr>
          <w:rFonts w:ascii="Calibri Light" w:hAnsi="Calibri Light" w:cs="Calibri Light"/>
        </w:rPr>
        <w:t xml:space="preserve">, </w:t>
      </w:r>
      <w:r w:rsidR="00305EAF" w:rsidRPr="00802056">
        <w:rPr>
          <w:rFonts w:ascii="Calibri Light" w:hAnsi="Calibri Light" w:cs="Calibri Light"/>
        </w:rPr>
        <w:t>2</w:t>
      </w:r>
      <w:r w:rsidRPr="00802056">
        <w:rPr>
          <w:rFonts w:ascii="Calibri Light" w:hAnsi="Calibri Light" w:cs="Calibri Light"/>
        </w:rPr>
        <w:t xml:space="preserve"> (</w:t>
      </w:r>
      <w:r w:rsidR="00305EAF" w:rsidRPr="00802056">
        <w:rPr>
          <w:rFonts w:ascii="Calibri Light" w:hAnsi="Calibri Light" w:cs="Calibri Light"/>
        </w:rPr>
        <w:t>dos</w:t>
      </w:r>
      <w:r w:rsidRPr="00802056">
        <w:rPr>
          <w:rFonts w:ascii="Calibri Light" w:hAnsi="Calibri Light" w:cs="Calibri Light"/>
        </w:rPr>
        <w:t>) clase</w:t>
      </w:r>
      <w:r w:rsidR="00305EAF" w:rsidRPr="00802056">
        <w:rPr>
          <w:rFonts w:ascii="Calibri Light" w:hAnsi="Calibri Light" w:cs="Calibri Light"/>
        </w:rPr>
        <w:t>s</w:t>
      </w:r>
      <w:r w:rsidRPr="00802056">
        <w:rPr>
          <w:rFonts w:ascii="Calibri Light" w:hAnsi="Calibri Light" w:cs="Calibri Light"/>
        </w:rPr>
        <w:t xml:space="preserve"> práctica</w:t>
      </w:r>
      <w:r w:rsidR="00305EAF" w:rsidRPr="00802056">
        <w:rPr>
          <w:rFonts w:ascii="Calibri Light" w:hAnsi="Calibri Light" w:cs="Calibri Light"/>
        </w:rPr>
        <w:t>s</w:t>
      </w:r>
      <w:r w:rsidRPr="00802056">
        <w:rPr>
          <w:rFonts w:ascii="Calibri Light" w:hAnsi="Calibri Light" w:cs="Calibri Light"/>
        </w:rPr>
        <w:t>.</w:t>
      </w:r>
    </w:p>
    <w:p w14:paraId="49249DA1" w14:textId="77777777" w:rsidR="00806A06" w:rsidRPr="00802056" w:rsidRDefault="00806A06" w:rsidP="00863E1F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</w:p>
    <w:p w14:paraId="0CE503D9" w14:textId="5A2523A6" w:rsidR="00806A06" w:rsidRPr="00802056" w:rsidRDefault="00806A06">
      <w:pPr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br w:type="page"/>
      </w:r>
    </w:p>
    <w:p w14:paraId="2D531CC5" w14:textId="68A493CD" w:rsidR="00863E1F" w:rsidRPr="00802056" w:rsidRDefault="00863E1F" w:rsidP="00863E1F">
      <w:pPr>
        <w:autoSpaceDE w:val="0"/>
        <w:autoSpaceDN w:val="0"/>
        <w:adjustRightInd w:val="0"/>
        <w:spacing w:line="240" w:lineRule="auto"/>
        <w:rPr>
          <w:rStyle w:val="Referenciasutil"/>
          <w:rFonts w:ascii="Calibri Light" w:hAnsi="Calibri Light" w:cs="Calibri Light"/>
          <w:b/>
        </w:rPr>
      </w:pPr>
      <w:r w:rsidRPr="00802056">
        <w:rPr>
          <w:rStyle w:val="Referenciasutil"/>
          <w:rFonts w:ascii="Calibri Light" w:hAnsi="Calibri Light" w:cs="Calibri Light"/>
          <w:b/>
        </w:rPr>
        <w:lastRenderedPageBreak/>
        <w:t>EJERCICIOS PROPUESTOS</w:t>
      </w:r>
      <w:r w:rsidR="00784A6F" w:rsidRPr="00802056">
        <w:rPr>
          <w:rStyle w:val="Referenciasutil"/>
          <w:rFonts w:ascii="Calibri Light" w:hAnsi="Calibri Light" w:cs="Calibri Light"/>
          <w:b/>
        </w:rPr>
        <w:t xml:space="preserve"> SOBRE PRÁCTICA DE PUNTEROS</w:t>
      </w:r>
    </w:p>
    <w:p w14:paraId="1C281AEF" w14:textId="352EF418" w:rsidR="006B402B" w:rsidRPr="00802056" w:rsidRDefault="006B402B" w:rsidP="00E77F0B">
      <w:pPr>
        <w:pStyle w:val="Prrafodelista"/>
        <w:numPr>
          <w:ilvl w:val="0"/>
          <w:numId w:val="4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Utilizar la tabla proporcionada para representar el estado de la memoria. Completar los espacios en blanco con la dirección de memoria o el valor correspondiente según la consigna.</w:t>
      </w:r>
    </w:p>
    <w:p w14:paraId="175209F6" w14:textId="6C34AF44" w:rsidR="00E77F0B" w:rsidRPr="00802056" w:rsidRDefault="00E77F0B" w:rsidP="00DE2536">
      <w:pPr>
        <w:pStyle w:val="Prrafodelista"/>
        <w:numPr>
          <w:ilvl w:val="1"/>
          <w:numId w:val="4"/>
        </w:numPr>
        <w:spacing w:after="0"/>
        <w:ind w:left="709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Una </w:t>
      </w:r>
      <w:proofErr w:type="gramStart"/>
      <w:r w:rsidRPr="00802056">
        <w:rPr>
          <w:rFonts w:ascii="Calibri Light" w:hAnsi="Calibri Light" w:cs="Calibri Light"/>
        </w:rPr>
        <w:t>variable puntero</w:t>
      </w:r>
      <w:proofErr w:type="gramEnd"/>
      <w:r w:rsidR="00802056">
        <w:rPr>
          <w:rFonts w:ascii="Calibri Light" w:hAnsi="Calibri Light" w:cs="Calibri Light"/>
        </w:rPr>
        <w:t xml:space="preserve"> (</w:t>
      </w:r>
      <w:proofErr w:type="spellStart"/>
      <w:r w:rsidR="00802056">
        <w:rPr>
          <w:rFonts w:ascii="Calibri Light" w:hAnsi="Calibri Light" w:cs="Calibri Light"/>
        </w:rPr>
        <w:t>apuntInt</w:t>
      </w:r>
      <w:proofErr w:type="spellEnd"/>
      <w:r w:rsidR="00802056">
        <w:rPr>
          <w:rFonts w:ascii="Calibri Light" w:hAnsi="Calibri Light" w:cs="Calibri Light"/>
        </w:rPr>
        <w:t>)</w:t>
      </w:r>
      <w:r w:rsidRPr="00802056">
        <w:rPr>
          <w:rFonts w:ascii="Calibri Light" w:hAnsi="Calibri Light" w:cs="Calibri Light"/>
        </w:rPr>
        <w:t xml:space="preserve"> de tipo </w:t>
      </w:r>
      <w:proofErr w:type="spellStart"/>
      <w:r w:rsidRPr="00802056">
        <w:rPr>
          <w:rFonts w:ascii="Calibri Light" w:hAnsi="Calibri Light" w:cs="Calibri Light"/>
          <w:i/>
          <w:iCs/>
        </w:rPr>
        <w:t>int</w:t>
      </w:r>
      <w:proofErr w:type="spellEnd"/>
      <w:r w:rsidRPr="00802056">
        <w:rPr>
          <w:rFonts w:ascii="Calibri Light" w:hAnsi="Calibri Light" w:cs="Calibri Light"/>
        </w:rPr>
        <w:t xml:space="preserve">, ubicada en la dirección </w:t>
      </w:r>
      <w:r w:rsidRPr="00802056">
        <w:rPr>
          <w:rFonts w:ascii="Calibri Light" w:hAnsi="Calibri Light" w:cs="Calibri Light"/>
          <w:i/>
          <w:iCs/>
        </w:rPr>
        <w:t>0050</w:t>
      </w:r>
      <w:r w:rsidRPr="00802056">
        <w:rPr>
          <w:rFonts w:ascii="Calibri Light" w:hAnsi="Calibri Light" w:cs="Calibri Light"/>
        </w:rPr>
        <w:t xml:space="preserve">, se inicializa para apuntar a la dirección </w:t>
      </w:r>
      <w:r w:rsidRPr="00802056">
        <w:rPr>
          <w:rFonts w:ascii="Calibri Light" w:hAnsi="Calibri Light" w:cs="Calibri Light"/>
          <w:i/>
          <w:iCs/>
        </w:rPr>
        <w:t>0054</w:t>
      </w:r>
      <w:r w:rsidRPr="00802056">
        <w:rPr>
          <w:rFonts w:ascii="Calibri Light" w:hAnsi="Calibri Light" w:cs="Calibri Light"/>
        </w:rPr>
        <w:t xml:space="preserve">. La dirección </w:t>
      </w:r>
      <w:r w:rsidRPr="00802056">
        <w:rPr>
          <w:rFonts w:ascii="Calibri Light" w:hAnsi="Calibri Light" w:cs="Calibri Light"/>
          <w:i/>
          <w:iCs/>
        </w:rPr>
        <w:t>0054</w:t>
      </w:r>
      <w:r w:rsidRPr="00802056">
        <w:rPr>
          <w:rFonts w:ascii="Calibri Light" w:hAnsi="Calibri Light" w:cs="Calibri Light"/>
        </w:rPr>
        <w:t xml:space="preserve"> contiene el dato </w:t>
      </w:r>
      <w:r w:rsidRPr="00802056">
        <w:rPr>
          <w:rFonts w:ascii="Calibri Light" w:hAnsi="Calibri Light" w:cs="Calibri Light"/>
          <w:i/>
          <w:iCs/>
        </w:rPr>
        <w:t>10</w:t>
      </w:r>
      <w:r w:rsidRPr="00802056">
        <w:rPr>
          <w:rFonts w:ascii="Calibri Light" w:hAnsi="Calibri Light" w:cs="Calibri Light"/>
        </w:rPr>
        <w:t>.</w:t>
      </w:r>
    </w:p>
    <w:tbl>
      <w:tblPr>
        <w:tblStyle w:val="Tablaconcuadrcula"/>
        <w:tblpPr w:leftFromText="141" w:rightFromText="141" w:vertAnchor="text" w:horzAnchor="page" w:tblpX="3106" w:tblpY="159"/>
        <w:tblOverlap w:val="never"/>
        <w:tblW w:w="0" w:type="auto"/>
        <w:tblLook w:val="04A0" w:firstRow="1" w:lastRow="0" w:firstColumn="1" w:lastColumn="0" w:noHBand="0" w:noVBand="1"/>
      </w:tblPr>
      <w:tblGrid>
        <w:gridCol w:w="2373"/>
        <w:gridCol w:w="2373"/>
      </w:tblGrid>
      <w:tr w:rsidR="00E77F0B" w:rsidRPr="00802056" w14:paraId="4FC9B38A" w14:textId="77777777" w:rsidTr="00487393"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4EBB9" w14:textId="77777777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Dirección de Memoria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</w:tcPr>
          <w:p w14:paraId="71E3EB60" w14:textId="77777777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Memoria</w:t>
            </w:r>
          </w:p>
        </w:tc>
      </w:tr>
      <w:tr w:rsidR="00E77F0B" w:rsidRPr="00802056" w14:paraId="2B47E124" w14:textId="77777777" w:rsidTr="00487393">
        <w:tc>
          <w:tcPr>
            <w:tcW w:w="2373" w:type="dxa"/>
            <w:tcBorders>
              <w:bottom w:val="single" w:sz="4" w:space="0" w:color="000000" w:themeColor="text1"/>
            </w:tcBorders>
            <w:vAlign w:val="center"/>
          </w:tcPr>
          <w:p w14:paraId="1B0AE7A5" w14:textId="77777777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0050</w:t>
            </w:r>
          </w:p>
        </w:tc>
        <w:tc>
          <w:tcPr>
            <w:tcW w:w="2373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C65750B" w14:textId="3688D15D" w:rsidR="00E77F0B" w:rsidRPr="00DE54C5" w:rsidRDefault="00E45B9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i/>
                <w:iCs/>
                <w:noProof/>
                <w:color w:val="7030A0"/>
                <w:lang w:eastAsia="es-AR"/>
              </w:rPr>
            </w:pPr>
            <w:r w:rsidRPr="00802056">
              <w:rPr>
                <w:rFonts w:ascii="Calibri Light" w:hAnsi="Calibri Light" w:cs="Calibri Light"/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F191A66" wp14:editId="015915ED">
                      <wp:simplePos x="0" y="0"/>
                      <wp:positionH relativeFrom="column">
                        <wp:posOffset>854438</wp:posOffset>
                      </wp:positionH>
                      <wp:positionV relativeFrom="paragraph">
                        <wp:posOffset>78105</wp:posOffset>
                      </wp:positionV>
                      <wp:extent cx="577215" cy="371475"/>
                      <wp:effectExtent l="0" t="0" r="280035" b="85725"/>
                      <wp:wrapNone/>
                      <wp:docPr id="5" name="Conector angula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215" cy="371475"/>
                              </a:xfrm>
                              <a:prstGeom prst="bentConnector3">
                                <a:avLst>
                                  <a:gd name="adj1" fmla="val 142356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CBF8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 angular 5" o:spid="_x0000_s1026" type="#_x0000_t34" style="position:absolute;margin-left:67.3pt;margin-top:6.15pt;width:45.45pt;height:29.2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" adj="30749">
                      <v:stroke endarrow="block"/>
                    </v:shape>
                  </w:pict>
                </mc:Fallback>
              </mc:AlternateContent>
            </w:r>
          </w:p>
        </w:tc>
      </w:tr>
      <w:tr w:rsidR="00E77F0B" w:rsidRPr="00802056" w14:paraId="3485EA29" w14:textId="77777777" w:rsidTr="00487393">
        <w:tc>
          <w:tcPr>
            <w:tcW w:w="2373" w:type="dxa"/>
            <w:tcBorders>
              <w:left w:val="nil"/>
              <w:right w:val="nil"/>
            </w:tcBorders>
            <w:vAlign w:val="center"/>
          </w:tcPr>
          <w:p w14:paraId="7F94FA1E" w14:textId="77777777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2373" w:type="dxa"/>
            <w:tcBorders>
              <w:left w:val="nil"/>
              <w:right w:val="nil"/>
            </w:tcBorders>
          </w:tcPr>
          <w:p w14:paraId="114C3B26" w14:textId="77777777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E77F0B" w:rsidRPr="00802056" w14:paraId="05061C38" w14:textId="77777777" w:rsidTr="00487393">
        <w:tc>
          <w:tcPr>
            <w:tcW w:w="2373" w:type="dxa"/>
            <w:vAlign w:val="center"/>
          </w:tcPr>
          <w:p w14:paraId="1074FA11" w14:textId="5712E3AE" w:rsidR="00E77F0B" w:rsidRPr="00802056" w:rsidRDefault="007346E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0054</w:t>
            </w:r>
          </w:p>
        </w:tc>
        <w:tc>
          <w:tcPr>
            <w:tcW w:w="2373" w:type="dxa"/>
          </w:tcPr>
          <w:p w14:paraId="72AA297A" w14:textId="7A0660E4" w:rsidR="00E77F0B" w:rsidRPr="00802056" w:rsidRDefault="00E77F0B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noProof/>
                <w:color w:val="7030A0"/>
                <w:lang w:eastAsia="es-AR"/>
              </w:rPr>
            </w:pPr>
          </w:p>
        </w:tc>
      </w:tr>
    </w:tbl>
    <w:p w14:paraId="56753D3A" w14:textId="40D60129" w:rsidR="00E77F0B" w:rsidRPr="00802056" w:rsidRDefault="00E77F0B" w:rsidP="00DE2536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color w:val="FF0000"/>
        </w:rPr>
      </w:pPr>
    </w:p>
    <w:p w14:paraId="6ABAAC57" w14:textId="2F9DAF30" w:rsidR="00E77F0B" w:rsidRPr="00802056" w:rsidRDefault="00E45B9B" w:rsidP="00E77F0B">
      <w:pPr>
        <w:autoSpaceDE w:val="0"/>
        <w:autoSpaceDN w:val="0"/>
        <w:adjustRightInd w:val="0"/>
        <w:spacing w:after="0" w:line="240" w:lineRule="auto"/>
        <w:ind w:firstLine="708"/>
        <w:rPr>
          <w:rFonts w:ascii="Calibri Light" w:hAnsi="Calibri Light" w:cs="Calibri Light"/>
          <w:b/>
          <w:color w:val="FF0000"/>
        </w:rPr>
      </w:pPr>
      <w:r w:rsidRPr="00802056">
        <w:rPr>
          <w:rFonts w:ascii="Calibri Light" w:hAnsi="Calibri Light" w:cs="Calibri Light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4EF6A8" wp14:editId="3B11D9C5">
                <wp:simplePos x="0" y="0"/>
                <wp:positionH relativeFrom="column">
                  <wp:posOffset>4355284</wp:posOffset>
                </wp:positionH>
                <wp:positionV relativeFrom="paragraph">
                  <wp:posOffset>38190</wp:posOffset>
                </wp:positionV>
                <wp:extent cx="1386840" cy="250190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57C61" w14:textId="209E0E4B" w:rsidR="00E77F0B" w:rsidRPr="00B95B01" w:rsidRDefault="00E77F0B" w:rsidP="00E77F0B">
                            <w:pPr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  <w:sz w:val="20"/>
                                <w:lang w:val="es-ES"/>
                              </w:rPr>
                            </w:pPr>
                            <w:r w:rsidRPr="00B95B0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</w:rPr>
                              <w:t>Puntero</w:t>
                            </w:r>
                            <w:r w:rsidR="00802056" w:rsidRPr="00B95B0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</w:rPr>
                              <w:t xml:space="preserve"> </w:t>
                            </w:r>
                            <w:proofErr w:type="spellStart"/>
                            <w:r w:rsidR="00802056" w:rsidRPr="00B95B0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</w:rPr>
                              <w:t>apuntInt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EF6A8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342.95pt;margin-top:3pt;width:109.2pt;height:19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" stroked="f">
                <v:textbox>
                  <w:txbxContent>
                    <w:p w14:paraId="40957C61" w14:textId="209E0E4B" w:rsidR="00E77F0B" w:rsidRPr="00B95B01" w:rsidRDefault="00E77F0B" w:rsidP="00E77F0B">
                      <w:pPr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  <w:sz w:val="20"/>
                          <w:lang w:val="es-ES"/>
                        </w:rPr>
                      </w:pPr>
                      <w:r w:rsidRPr="00B95B01"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</w:rPr>
                        <w:t>Puntero</w:t>
                      </w:r>
                      <w:r w:rsidR="00802056" w:rsidRPr="00B95B01"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</w:rPr>
                        <w:t xml:space="preserve"> </w:t>
                      </w:r>
                      <w:proofErr w:type="spellStart"/>
                      <w:r w:rsidR="00802056" w:rsidRPr="00B95B01"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</w:rPr>
                        <w:t>apuntInt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6727062" w14:textId="7FBDFC66" w:rsidR="00E77F0B" w:rsidRPr="00802056" w:rsidRDefault="00E77F0B" w:rsidP="00E77F0B">
      <w:pPr>
        <w:autoSpaceDE w:val="0"/>
        <w:autoSpaceDN w:val="0"/>
        <w:adjustRightInd w:val="0"/>
        <w:spacing w:after="0" w:line="240" w:lineRule="auto"/>
        <w:ind w:firstLine="708"/>
        <w:rPr>
          <w:rFonts w:ascii="Calibri Light" w:hAnsi="Calibri Light" w:cs="Calibri Light"/>
          <w:b/>
          <w:color w:val="FF0000"/>
        </w:rPr>
      </w:pPr>
    </w:p>
    <w:p w14:paraId="3F4E0CDC" w14:textId="2458A224" w:rsidR="00E77F0B" w:rsidRPr="00802056" w:rsidRDefault="00E45B9B" w:rsidP="00E77F0B">
      <w:pPr>
        <w:autoSpaceDE w:val="0"/>
        <w:autoSpaceDN w:val="0"/>
        <w:adjustRightInd w:val="0"/>
        <w:spacing w:after="0" w:line="240" w:lineRule="auto"/>
        <w:ind w:firstLine="708"/>
        <w:rPr>
          <w:rFonts w:ascii="Calibri Light" w:hAnsi="Calibri Light" w:cs="Calibri Light"/>
          <w:b/>
          <w:color w:val="FF0000"/>
        </w:rPr>
      </w:pPr>
      <w:r w:rsidRPr="00802056">
        <w:rPr>
          <w:rFonts w:ascii="Calibri Light" w:hAnsi="Calibri Light" w:cs="Calibri Light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9CD861" wp14:editId="65968768">
                <wp:simplePos x="0" y="0"/>
                <wp:positionH relativeFrom="column">
                  <wp:posOffset>4312920</wp:posOffset>
                </wp:positionH>
                <wp:positionV relativeFrom="paragraph">
                  <wp:posOffset>71393</wp:posOffset>
                </wp:positionV>
                <wp:extent cx="1400175" cy="250190"/>
                <wp:effectExtent l="0" t="0" r="9525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1590C" w14:textId="77777777" w:rsidR="00E77F0B" w:rsidRPr="00B95B01" w:rsidRDefault="00E77F0B" w:rsidP="00E77F0B">
                            <w:pPr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  <w:sz w:val="20"/>
                                <w:lang w:val="es-ES"/>
                              </w:rPr>
                            </w:pPr>
                            <w:r w:rsidRPr="00B95B0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62A39F" w:themeColor="accent6"/>
                              </w:rPr>
                              <w:t>Variable referenciada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D861" id="Cuadro de texto 4" o:spid="_x0000_s1027" type="#_x0000_t202" style="position:absolute;left:0;text-align:left;margin-left:339.6pt;margin-top:5.6pt;width:110.25pt;height:1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" stroked="f">
                <v:textbox>
                  <w:txbxContent>
                    <w:p w14:paraId="41D1590C" w14:textId="77777777" w:rsidR="00E77F0B" w:rsidRPr="00B95B01" w:rsidRDefault="00E77F0B" w:rsidP="00E77F0B">
                      <w:pPr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  <w:sz w:val="20"/>
                          <w:lang w:val="es-ES"/>
                        </w:rPr>
                      </w:pPr>
                      <w:r w:rsidRPr="00B95B01">
                        <w:rPr>
                          <w:rFonts w:ascii="Calibri Light" w:hAnsi="Calibri Light" w:cs="Calibri Light"/>
                          <w:b/>
                          <w:bCs/>
                          <w:color w:val="62A39F" w:themeColor="accent6"/>
                        </w:rPr>
                        <w:t>Variable referenciada</w:t>
                      </w:r>
                    </w:p>
                  </w:txbxContent>
                </v:textbox>
              </v:shape>
            </w:pict>
          </mc:Fallback>
        </mc:AlternateContent>
      </w:r>
    </w:p>
    <w:p w14:paraId="2D8A4DB2" w14:textId="55CEBADA" w:rsidR="00E77F0B" w:rsidRPr="00802056" w:rsidRDefault="00E77F0B" w:rsidP="00E77F0B">
      <w:pPr>
        <w:rPr>
          <w:rFonts w:ascii="Calibri Light" w:hAnsi="Calibri Light" w:cs="Calibri Light"/>
        </w:rPr>
      </w:pPr>
    </w:p>
    <w:p w14:paraId="717F917F" w14:textId="0F89A136" w:rsidR="007346E4" w:rsidRPr="00802056" w:rsidRDefault="00E77F0B" w:rsidP="009D1394">
      <w:pPr>
        <w:pStyle w:val="Prrafodelista"/>
        <w:numPr>
          <w:ilvl w:val="0"/>
          <w:numId w:val="30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A continuación, </w:t>
      </w:r>
      <w:r w:rsidR="009A029D" w:rsidRPr="00802056">
        <w:rPr>
          <w:rFonts w:ascii="Calibri Light" w:hAnsi="Calibri Light" w:cs="Calibri Light"/>
        </w:rPr>
        <w:t>modificar el</w:t>
      </w:r>
      <w:r w:rsidR="007346E4" w:rsidRPr="00802056">
        <w:rPr>
          <w:rFonts w:ascii="Calibri Light" w:hAnsi="Calibri Light" w:cs="Calibri Light"/>
        </w:rPr>
        <w:t xml:space="preserve"> gráfico</w:t>
      </w:r>
      <w:r w:rsidR="009A029D" w:rsidRPr="00802056">
        <w:rPr>
          <w:rFonts w:ascii="Calibri Light" w:hAnsi="Calibri Light" w:cs="Calibri Light"/>
        </w:rPr>
        <w:t xml:space="preserve"> para</w:t>
      </w:r>
      <w:r w:rsidRPr="00802056">
        <w:rPr>
          <w:rFonts w:ascii="Calibri Light" w:hAnsi="Calibri Light" w:cs="Calibri Light"/>
        </w:rPr>
        <w:t xml:space="preserve"> que refleje la situación después de ejecutar la</w:t>
      </w:r>
      <w:r w:rsidR="009A029D" w:rsidRPr="00802056">
        <w:rPr>
          <w:rFonts w:ascii="Calibri Light" w:hAnsi="Calibri Light" w:cs="Calibri Light"/>
        </w:rPr>
        <w:t xml:space="preserve"> </w:t>
      </w:r>
      <w:r w:rsidRPr="00802056">
        <w:rPr>
          <w:rFonts w:ascii="Calibri Light" w:hAnsi="Calibri Light" w:cs="Calibri Light"/>
        </w:rPr>
        <w:t>instrucción</w:t>
      </w:r>
      <w:r w:rsidR="007346E4" w:rsidRPr="00802056">
        <w:rPr>
          <w:rFonts w:ascii="Calibri Light" w:hAnsi="Calibri Light" w:cs="Calibri Light"/>
        </w:rPr>
        <w:t>:</w:t>
      </w:r>
    </w:p>
    <w:p w14:paraId="7F64CBC3" w14:textId="5DFB0EBF" w:rsidR="00E77F0B" w:rsidRPr="00802056" w:rsidRDefault="00E77F0B" w:rsidP="009D1394">
      <w:pPr>
        <w:pStyle w:val="Prrafodelista"/>
        <w:ind w:left="2880" w:firstLine="720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*</w:t>
      </w:r>
      <w:proofErr w:type="spellStart"/>
      <w:r w:rsidR="00802056">
        <w:rPr>
          <w:rFonts w:ascii="Calibri Light" w:hAnsi="Calibri Light" w:cs="Calibri Light"/>
        </w:rPr>
        <w:t>apuntInt</w:t>
      </w:r>
      <w:proofErr w:type="spellEnd"/>
      <w:r w:rsidRPr="00802056">
        <w:rPr>
          <w:rFonts w:ascii="Calibri Light" w:hAnsi="Calibri Light" w:cs="Calibri Light"/>
        </w:rPr>
        <w:t xml:space="preserve"> = 20;</w:t>
      </w:r>
    </w:p>
    <w:p w14:paraId="46DD6FEB" w14:textId="39EEED61" w:rsidR="00802056" w:rsidRDefault="005D0BAF" w:rsidP="00DE2536">
      <w:pPr>
        <w:pStyle w:val="Prrafodelista"/>
        <w:numPr>
          <w:ilvl w:val="1"/>
          <w:numId w:val="4"/>
        </w:numPr>
        <w:spacing w:after="0"/>
        <w:ind w:left="709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A un puntero de tipo </w:t>
      </w:r>
      <w:proofErr w:type="spellStart"/>
      <w:r w:rsidRPr="00802056">
        <w:rPr>
          <w:rFonts w:ascii="Calibri Light" w:hAnsi="Calibri Light" w:cs="Calibri Light"/>
          <w:i/>
          <w:iCs/>
        </w:rPr>
        <w:t>char</w:t>
      </w:r>
      <w:proofErr w:type="spellEnd"/>
      <w:r w:rsidRPr="00802056">
        <w:rPr>
          <w:rFonts w:ascii="Calibri Light" w:hAnsi="Calibri Light" w:cs="Calibri Light"/>
        </w:rPr>
        <w:t xml:space="preserve"> (</w:t>
      </w:r>
      <w:proofErr w:type="spellStart"/>
      <w:r w:rsidRPr="00802056">
        <w:rPr>
          <w:rFonts w:ascii="Calibri Light" w:hAnsi="Calibri Light" w:cs="Calibri Light"/>
        </w:rPr>
        <w:t>pChar</w:t>
      </w:r>
      <w:proofErr w:type="spellEnd"/>
      <w:r w:rsidRPr="00802056">
        <w:rPr>
          <w:rFonts w:ascii="Calibri Light" w:hAnsi="Calibri Light" w:cs="Calibri Light"/>
        </w:rPr>
        <w:t xml:space="preserve">) </w:t>
      </w:r>
      <w:r w:rsidR="00802056">
        <w:rPr>
          <w:rFonts w:ascii="Calibri Light" w:hAnsi="Calibri Light" w:cs="Calibri Light"/>
        </w:rPr>
        <w:t xml:space="preserve">cuya dirección es </w:t>
      </w:r>
      <w:r w:rsidR="00802056" w:rsidRPr="00510694">
        <w:rPr>
          <w:rFonts w:ascii="Calibri Light" w:hAnsi="Calibri Light" w:cs="Calibri Light"/>
          <w:i/>
          <w:iCs/>
        </w:rPr>
        <w:t>00A0</w:t>
      </w:r>
      <w:r w:rsidR="00802056">
        <w:rPr>
          <w:rFonts w:ascii="Calibri Light" w:hAnsi="Calibri Light" w:cs="Calibri Light"/>
        </w:rPr>
        <w:t xml:space="preserve"> </w:t>
      </w:r>
      <w:r w:rsidRPr="00802056">
        <w:rPr>
          <w:rFonts w:ascii="Calibri Light" w:hAnsi="Calibri Light" w:cs="Calibri Light"/>
        </w:rPr>
        <w:t xml:space="preserve">se le asigna memoria dinámica en la dirección </w:t>
      </w:r>
      <w:r w:rsidRPr="00802056">
        <w:rPr>
          <w:rFonts w:ascii="Calibri Light" w:hAnsi="Calibri Light" w:cs="Calibri Light"/>
          <w:i/>
          <w:iCs/>
        </w:rPr>
        <w:t>00A</w:t>
      </w:r>
      <w:r w:rsidR="00802056">
        <w:rPr>
          <w:rFonts w:ascii="Calibri Light" w:hAnsi="Calibri Light" w:cs="Calibri Light"/>
          <w:i/>
          <w:iCs/>
        </w:rPr>
        <w:t>B</w:t>
      </w:r>
      <w:r w:rsidRPr="00802056">
        <w:rPr>
          <w:rFonts w:ascii="Calibri Light" w:hAnsi="Calibri Light" w:cs="Calibri Light"/>
        </w:rPr>
        <w:t xml:space="preserve"> y se le asigna el valor 'A'. </w:t>
      </w:r>
    </w:p>
    <w:tbl>
      <w:tblPr>
        <w:tblStyle w:val="Tablaconcuadrcula"/>
        <w:tblpPr w:leftFromText="141" w:rightFromText="141" w:vertAnchor="text" w:horzAnchor="page" w:tblpX="3106" w:tblpY="159"/>
        <w:tblOverlap w:val="never"/>
        <w:tblW w:w="0" w:type="auto"/>
        <w:tblLook w:val="04A0" w:firstRow="1" w:lastRow="0" w:firstColumn="1" w:lastColumn="0" w:noHBand="0" w:noVBand="1"/>
      </w:tblPr>
      <w:tblGrid>
        <w:gridCol w:w="2373"/>
        <w:gridCol w:w="2373"/>
      </w:tblGrid>
      <w:tr w:rsidR="00802056" w:rsidRPr="00802056" w14:paraId="2647CEBE" w14:textId="77777777" w:rsidTr="00487393"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4E128" w14:textId="77777777" w:rsidR="00802056" w:rsidRPr="00802056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Dirección de Memoria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</w:tcPr>
          <w:p w14:paraId="708E8316" w14:textId="77777777" w:rsidR="00802056" w:rsidRPr="00802056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Memoria</w:t>
            </w:r>
          </w:p>
        </w:tc>
      </w:tr>
      <w:tr w:rsidR="00802056" w:rsidRPr="00802056" w14:paraId="021673DA" w14:textId="77777777" w:rsidTr="00487393">
        <w:tc>
          <w:tcPr>
            <w:tcW w:w="2373" w:type="dxa"/>
            <w:tcBorders>
              <w:bottom w:val="single" w:sz="4" w:space="0" w:color="000000" w:themeColor="text1"/>
            </w:tcBorders>
            <w:vAlign w:val="center"/>
          </w:tcPr>
          <w:p w14:paraId="71C0DD2F" w14:textId="77AE707F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color w:val="FF3399"/>
              </w:rPr>
            </w:pPr>
          </w:p>
        </w:tc>
        <w:tc>
          <w:tcPr>
            <w:tcW w:w="2373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EF25794" w14:textId="28770045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noProof/>
                <w:color w:val="FF3399"/>
                <w:lang w:eastAsia="es-AR"/>
              </w:rPr>
            </w:pPr>
          </w:p>
        </w:tc>
      </w:tr>
      <w:tr w:rsidR="00802056" w:rsidRPr="00802056" w14:paraId="4F65191B" w14:textId="77777777" w:rsidTr="00487393">
        <w:tc>
          <w:tcPr>
            <w:tcW w:w="2373" w:type="dxa"/>
            <w:tcBorders>
              <w:left w:val="nil"/>
              <w:right w:val="nil"/>
            </w:tcBorders>
            <w:vAlign w:val="center"/>
          </w:tcPr>
          <w:p w14:paraId="326736AE" w14:textId="77777777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color w:val="FF3399"/>
              </w:rPr>
            </w:pPr>
          </w:p>
        </w:tc>
        <w:tc>
          <w:tcPr>
            <w:tcW w:w="2373" w:type="dxa"/>
            <w:tcBorders>
              <w:left w:val="nil"/>
              <w:right w:val="nil"/>
            </w:tcBorders>
          </w:tcPr>
          <w:p w14:paraId="3CA98BCD" w14:textId="77777777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color w:val="FF3399"/>
              </w:rPr>
            </w:pPr>
          </w:p>
        </w:tc>
      </w:tr>
      <w:tr w:rsidR="00802056" w:rsidRPr="00802056" w14:paraId="349DA754" w14:textId="77777777" w:rsidTr="00487393">
        <w:tc>
          <w:tcPr>
            <w:tcW w:w="2373" w:type="dxa"/>
            <w:vAlign w:val="center"/>
          </w:tcPr>
          <w:p w14:paraId="7480EE48" w14:textId="16E2DC92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color w:val="FF3399"/>
              </w:rPr>
            </w:pPr>
          </w:p>
        </w:tc>
        <w:tc>
          <w:tcPr>
            <w:tcW w:w="2373" w:type="dxa"/>
          </w:tcPr>
          <w:p w14:paraId="11423952" w14:textId="1256C7D0" w:rsidR="00802056" w:rsidRPr="00DE54C5" w:rsidRDefault="00802056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noProof/>
                <w:color w:val="FF3399"/>
                <w:lang w:eastAsia="es-AR"/>
              </w:rPr>
            </w:pPr>
          </w:p>
        </w:tc>
      </w:tr>
    </w:tbl>
    <w:p w14:paraId="1C045FCD" w14:textId="77777777" w:rsidR="00802056" w:rsidRDefault="00802056" w:rsidP="00802056">
      <w:pPr>
        <w:pStyle w:val="Prrafodelista"/>
        <w:ind w:left="709"/>
        <w:rPr>
          <w:rFonts w:ascii="Calibri Light" w:hAnsi="Calibri Light" w:cs="Calibri Light"/>
        </w:rPr>
      </w:pPr>
    </w:p>
    <w:p w14:paraId="30C81AD9" w14:textId="77777777" w:rsidR="00802056" w:rsidRDefault="00802056" w:rsidP="00802056">
      <w:pPr>
        <w:pStyle w:val="Prrafodelista"/>
        <w:ind w:left="709"/>
        <w:rPr>
          <w:rFonts w:ascii="Calibri Light" w:hAnsi="Calibri Light" w:cs="Calibri Light"/>
        </w:rPr>
      </w:pPr>
    </w:p>
    <w:p w14:paraId="73E3D2C7" w14:textId="77777777" w:rsidR="00802056" w:rsidRDefault="00802056" w:rsidP="00802056">
      <w:pPr>
        <w:pStyle w:val="Prrafodelista"/>
        <w:ind w:left="709"/>
        <w:rPr>
          <w:rFonts w:ascii="Calibri Light" w:hAnsi="Calibri Light" w:cs="Calibri Light"/>
        </w:rPr>
      </w:pPr>
    </w:p>
    <w:p w14:paraId="44C96444" w14:textId="77777777" w:rsidR="00802056" w:rsidRDefault="00802056" w:rsidP="00802056">
      <w:pPr>
        <w:pStyle w:val="Prrafodelista"/>
        <w:ind w:left="709"/>
        <w:rPr>
          <w:rFonts w:ascii="Calibri Light" w:hAnsi="Calibri Light" w:cs="Calibri Light"/>
        </w:rPr>
      </w:pPr>
    </w:p>
    <w:p w14:paraId="1D94324B" w14:textId="77777777" w:rsidR="00802056" w:rsidRDefault="00802056" w:rsidP="00802056">
      <w:pPr>
        <w:pStyle w:val="Prrafodelista"/>
        <w:ind w:left="709"/>
        <w:rPr>
          <w:rFonts w:ascii="Calibri Light" w:hAnsi="Calibri Light" w:cs="Calibri Light"/>
        </w:rPr>
      </w:pPr>
    </w:p>
    <w:p w14:paraId="4900123E" w14:textId="4C2B4C3A" w:rsidR="00987D9C" w:rsidRPr="00802056" w:rsidRDefault="00510694" w:rsidP="00DE2536">
      <w:pPr>
        <w:pStyle w:val="Prrafodelista"/>
        <w:numPr>
          <w:ilvl w:val="1"/>
          <w:numId w:val="4"/>
        </w:numPr>
        <w:spacing w:after="0"/>
        <w:ind w:left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 u</w:t>
      </w:r>
      <w:r w:rsidR="005D0BAF" w:rsidRPr="00802056">
        <w:rPr>
          <w:rFonts w:ascii="Calibri Light" w:hAnsi="Calibri Light" w:cs="Calibri Light"/>
        </w:rPr>
        <w:t xml:space="preserve">n puntero de tipo </w:t>
      </w:r>
      <w:proofErr w:type="spellStart"/>
      <w:r w:rsidR="005D0BAF" w:rsidRPr="00510694">
        <w:rPr>
          <w:rFonts w:ascii="Calibri Light" w:hAnsi="Calibri Light" w:cs="Calibri Light"/>
          <w:i/>
          <w:iCs/>
        </w:rPr>
        <w:t>float</w:t>
      </w:r>
      <w:proofErr w:type="spellEnd"/>
      <w:r w:rsidR="005D0BAF" w:rsidRPr="00802056">
        <w:rPr>
          <w:rFonts w:ascii="Calibri Light" w:hAnsi="Calibri Light" w:cs="Calibri Light"/>
        </w:rPr>
        <w:t xml:space="preserve"> (</w:t>
      </w:r>
      <w:proofErr w:type="spellStart"/>
      <w:r w:rsidR="005D0BAF" w:rsidRPr="00802056">
        <w:rPr>
          <w:rFonts w:ascii="Calibri Light" w:hAnsi="Calibri Light" w:cs="Calibri Light"/>
        </w:rPr>
        <w:t>pFloat</w:t>
      </w:r>
      <w:proofErr w:type="spellEnd"/>
      <w:r w:rsidR="005D0BAF" w:rsidRPr="00802056">
        <w:rPr>
          <w:rFonts w:ascii="Calibri Light" w:hAnsi="Calibri Light" w:cs="Calibri Light"/>
        </w:rPr>
        <w:t xml:space="preserve">) </w:t>
      </w:r>
      <w:r>
        <w:rPr>
          <w:rFonts w:ascii="Calibri Light" w:hAnsi="Calibri Light" w:cs="Calibri Light"/>
        </w:rPr>
        <w:t xml:space="preserve">que se encuentra almacenado en la posición </w:t>
      </w:r>
      <w:r w:rsidRPr="00510694">
        <w:rPr>
          <w:rFonts w:ascii="Calibri Light" w:hAnsi="Calibri Light" w:cs="Calibri Light"/>
          <w:i/>
          <w:iCs/>
        </w:rPr>
        <w:t>001A</w:t>
      </w:r>
      <w:r>
        <w:rPr>
          <w:rFonts w:ascii="Calibri Light" w:hAnsi="Calibri Light" w:cs="Calibri Light"/>
        </w:rPr>
        <w:t xml:space="preserve"> </w:t>
      </w:r>
      <w:r w:rsidR="005D0BAF" w:rsidRPr="00802056">
        <w:rPr>
          <w:rFonts w:ascii="Calibri Light" w:hAnsi="Calibri Light" w:cs="Calibri Light"/>
        </w:rPr>
        <w:t xml:space="preserve">se le asigna memoria dinámica en la dirección </w:t>
      </w:r>
      <w:r w:rsidR="005D0BAF" w:rsidRPr="00510694">
        <w:rPr>
          <w:rFonts w:ascii="Calibri Light" w:hAnsi="Calibri Light" w:cs="Calibri Light"/>
          <w:i/>
          <w:iCs/>
        </w:rPr>
        <w:t>00B0</w:t>
      </w:r>
      <w:r w:rsidR="005D0BAF" w:rsidRPr="00802056">
        <w:rPr>
          <w:rFonts w:ascii="Calibri Light" w:hAnsi="Calibri Light" w:cs="Calibri Light"/>
        </w:rPr>
        <w:t xml:space="preserve"> y se le asigna el valor 3.14.</w:t>
      </w:r>
    </w:p>
    <w:tbl>
      <w:tblPr>
        <w:tblStyle w:val="Tablaconcuadrcula"/>
        <w:tblpPr w:leftFromText="141" w:rightFromText="141" w:vertAnchor="text" w:horzAnchor="page" w:tblpX="3106" w:tblpY="159"/>
        <w:tblOverlap w:val="never"/>
        <w:tblW w:w="0" w:type="auto"/>
        <w:tblLook w:val="04A0" w:firstRow="1" w:lastRow="0" w:firstColumn="1" w:lastColumn="0" w:noHBand="0" w:noVBand="1"/>
      </w:tblPr>
      <w:tblGrid>
        <w:gridCol w:w="2373"/>
        <w:gridCol w:w="2373"/>
      </w:tblGrid>
      <w:tr w:rsidR="00510694" w:rsidRPr="00802056" w14:paraId="0F7E2AE3" w14:textId="77777777" w:rsidTr="00487393"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DE15C" w14:textId="77777777" w:rsidR="00510694" w:rsidRPr="00510694" w:rsidRDefault="00510694" w:rsidP="00510694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b/>
              </w:rPr>
            </w:pPr>
            <w:r w:rsidRPr="00510694">
              <w:rPr>
                <w:rFonts w:ascii="Calibri Light" w:hAnsi="Calibri Light" w:cs="Calibri Light"/>
                <w:b/>
              </w:rPr>
              <w:t>Dirección de Memoria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</w:tcPr>
          <w:p w14:paraId="119B57A6" w14:textId="77777777" w:rsidR="00510694" w:rsidRPr="00802056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</w:rPr>
            </w:pPr>
            <w:r w:rsidRPr="00802056">
              <w:rPr>
                <w:rFonts w:ascii="Calibri Light" w:hAnsi="Calibri Light" w:cs="Calibri Light"/>
                <w:b/>
              </w:rPr>
              <w:t>Memoria</w:t>
            </w:r>
          </w:p>
        </w:tc>
      </w:tr>
      <w:tr w:rsidR="00510694" w:rsidRPr="00802056" w14:paraId="662561F2" w14:textId="77777777" w:rsidTr="00487393">
        <w:tc>
          <w:tcPr>
            <w:tcW w:w="2373" w:type="dxa"/>
            <w:tcBorders>
              <w:bottom w:val="single" w:sz="4" w:space="0" w:color="000000" w:themeColor="text1"/>
            </w:tcBorders>
            <w:vAlign w:val="center"/>
          </w:tcPr>
          <w:p w14:paraId="2F8218AA" w14:textId="255349FA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color w:val="FF3399"/>
              </w:rPr>
            </w:pPr>
          </w:p>
        </w:tc>
        <w:tc>
          <w:tcPr>
            <w:tcW w:w="2373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CF8F6EB" w14:textId="45A6A6A1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noProof/>
                <w:color w:val="FF3399"/>
                <w:lang w:eastAsia="es-AR"/>
              </w:rPr>
            </w:pPr>
          </w:p>
        </w:tc>
      </w:tr>
      <w:tr w:rsidR="00510694" w:rsidRPr="00802056" w14:paraId="7D8923C3" w14:textId="77777777" w:rsidTr="00487393">
        <w:tc>
          <w:tcPr>
            <w:tcW w:w="2373" w:type="dxa"/>
            <w:tcBorders>
              <w:left w:val="nil"/>
              <w:right w:val="nil"/>
            </w:tcBorders>
            <w:vAlign w:val="center"/>
          </w:tcPr>
          <w:p w14:paraId="432B732E" w14:textId="77777777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color w:val="FF3399"/>
              </w:rPr>
            </w:pPr>
          </w:p>
        </w:tc>
        <w:tc>
          <w:tcPr>
            <w:tcW w:w="2373" w:type="dxa"/>
            <w:tcBorders>
              <w:left w:val="nil"/>
              <w:right w:val="nil"/>
            </w:tcBorders>
          </w:tcPr>
          <w:p w14:paraId="74EE859F" w14:textId="77777777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color w:val="FF3399"/>
              </w:rPr>
            </w:pPr>
          </w:p>
        </w:tc>
      </w:tr>
      <w:tr w:rsidR="00510694" w:rsidRPr="00802056" w14:paraId="33D532F1" w14:textId="77777777" w:rsidTr="00487393">
        <w:tc>
          <w:tcPr>
            <w:tcW w:w="2373" w:type="dxa"/>
            <w:vAlign w:val="center"/>
          </w:tcPr>
          <w:p w14:paraId="112DEB8D" w14:textId="3557746C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color w:val="FF3399"/>
              </w:rPr>
            </w:pPr>
          </w:p>
        </w:tc>
        <w:tc>
          <w:tcPr>
            <w:tcW w:w="2373" w:type="dxa"/>
          </w:tcPr>
          <w:p w14:paraId="29B22F81" w14:textId="0749CD59" w:rsidR="00510694" w:rsidRPr="009968BB" w:rsidRDefault="00510694" w:rsidP="0048739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/>
                <w:bCs/>
                <w:noProof/>
                <w:color w:val="FF3399"/>
                <w:lang w:eastAsia="es-AR"/>
              </w:rPr>
            </w:pPr>
          </w:p>
        </w:tc>
      </w:tr>
    </w:tbl>
    <w:p w14:paraId="1510218B" w14:textId="77777777" w:rsidR="00510694" w:rsidRDefault="00510694" w:rsidP="00510694">
      <w:pPr>
        <w:pStyle w:val="Prrafodelista"/>
        <w:ind w:left="709"/>
        <w:rPr>
          <w:rFonts w:ascii="Calibri Light" w:hAnsi="Calibri Light" w:cs="Calibri Light"/>
        </w:rPr>
      </w:pPr>
    </w:p>
    <w:p w14:paraId="26E38ABE" w14:textId="77777777" w:rsidR="00510694" w:rsidRDefault="00510694" w:rsidP="00510694">
      <w:pPr>
        <w:pStyle w:val="Prrafodelista"/>
        <w:ind w:left="709"/>
        <w:rPr>
          <w:rFonts w:ascii="Calibri Light" w:hAnsi="Calibri Light" w:cs="Calibri Light"/>
        </w:rPr>
      </w:pPr>
    </w:p>
    <w:p w14:paraId="024E6C2D" w14:textId="77777777" w:rsidR="00510694" w:rsidRDefault="00510694" w:rsidP="00510694">
      <w:pPr>
        <w:pStyle w:val="Prrafodelista"/>
        <w:ind w:left="709"/>
        <w:rPr>
          <w:rFonts w:ascii="Calibri Light" w:hAnsi="Calibri Light" w:cs="Calibri Light"/>
        </w:rPr>
      </w:pPr>
    </w:p>
    <w:p w14:paraId="1598A2F6" w14:textId="77777777" w:rsidR="00510694" w:rsidRDefault="00510694" w:rsidP="00510694">
      <w:pPr>
        <w:pStyle w:val="Prrafodelista"/>
        <w:ind w:left="709"/>
        <w:rPr>
          <w:rFonts w:ascii="Calibri Light" w:hAnsi="Calibri Light" w:cs="Calibri Light"/>
        </w:rPr>
      </w:pPr>
    </w:p>
    <w:p w14:paraId="295292CB" w14:textId="77777777" w:rsidR="00987D9C" w:rsidRPr="00802056" w:rsidRDefault="00987D9C" w:rsidP="009D1394">
      <w:pPr>
        <w:pStyle w:val="Prrafodelista"/>
        <w:contextualSpacing w:val="0"/>
        <w:rPr>
          <w:rFonts w:ascii="Calibri Light" w:hAnsi="Calibri Light" w:cs="Calibri Light"/>
        </w:rPr>
      </w:pPr>
    </w:p>
    <w:p w14:paraId="1634FF3E" w14:textId="4495F249" w:rsidR="00973907" w:rsidRDefault="00E77F0B" w:rsidP="00510694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Escrib</w:t>
      </w:r>
      <w:r w:rsidR="007346E4" w:rsidRPr="00802056">
        <w:rPr>
          <w:rFonts w:ascii="Calibri Light" w:hAnsi="Calibri Light" w:cs="Calibri Light"/>
        </w:rPr>
        <w:t>ir</w:t>
      </w:r>
      <w:r w:rsidRPr="00802056">
        <w:rPr>
          <w:rFonts w:ascii="Calibri Light" w:hAnsi="Calibri Light" w:cs="Calibri Light"/>
        </w:rPr>
        <w:t xml:space="preserve"> un programa en C que implemente </w:t>
      </w:r>
      <w:r w:rsidR="00510694">
        <w:rPr>
          <w:rFonts w:ascii="Calibri Light" w:hAnsi="Calibri Light" w:cs="Calibri Light"/>
        </w:rPr>
        <w:t>las</w:t>
      </w:r>
      <w:r w:rsidRPr="00802056">
        <w:rPr>
          <w:rFonts w:ascii="Calibri Light" w:hAnsi="Calibri Light" w:cs="Calibri Light"/>
        </w:rPr>
        <w:t xml:space="preserve"> situaci</w:t>
      </w:r>
      <w:r w:rsidR="00510694">
        <w:rPr>
          <w:rFonts w:ascii="Calibri Light" w:hAnsi="Calibri Light" w:cs="Calibri Light"/>
        </w:rPr>
        <w:t>ones anteriores</w:t>
      </w:r>
      <w:r w:rsidRPr="00802056">
        <w:rPr>
          <w:rFonts w:ascii="Calibri Light" w:hAnsi="Calibri Light" w:cs="Calibri Light"/>
        </w:rPr>
        <w:t>, mostrando en la consola las direcciones de memoria y los valores del dato antes y después de la modificación</w:t>
      </w:r>
      <w:r w:rsidR="00510694">
        <w:rPr>
          <w:rFonts w:ascii="Calibri Light" w:hAnsi="Calibri Light" w:cs="Calibri Light"/>
        </w:rPr>
        <w:t xml:space="preserve"> de cada una de las variables que intervienen</w:t>
      </w:r>
      <w:r w:rsidRPr="00802056">
        <w:rPr>
          <w:rFonts w:ascii="Calibri Light" w:hAnsi="Calibri Light" w:cs="Calibri Light"/>
        </w:rPr>
        <w:t>.</w:t>
      </w:r>
      <w:r w:rsidR="00D81F75" w:rsidRPr="00802056">
        <w:rPr>
          <w:rFonts w:ascii="Calibri Light" w:hAnsi="Calibri Light" w:cs="Calibri Light"/>
        </w:rPr>
        <w:t xml:space="preserve"> Utilizar asignación estática </w:t>
      </w:r>
      <w:r w:rsidR="00E13E41">
        <w:rPr>
          <w:rFonts w:ascii="Calibri Light" w:hAnsi="Calibri Light" w:cs="Calibri Light"/>
        </w:rPr>
        <w:t>y</w:t>
      </w:r>
      <w:r w:rsidR="00D81F75" w:rsidRPr="00802056">
        <w:rPr>
          <w:rFonts w:ascii="Calibri Light" w:hAnsi="Calibri Light" w:cs="Calibri Light"/>
        </w:rPr>
        <w:t xml:space="preserve"> dinámica</w:t>
      </w:r>
      <w:r w:rsidR="00E13E41">
        <w:rPr>
          <w:rFonts w:ascii="Calibri Light" w:hAnsi="Calibri Light" w:cs="Calibri Light"/>
        </w:rPr>
        <w:t xml:space="preserve"> (</w:t>
      </w:r>
      <w:proofErr w:type="spellStart"/>
      <w:r w:rsidR="00E13E41">
        <w:rPr>
          <w:rFonts w:ascii="Calibri Light" w:hAnsi="Calibri Light" w:cs="Calibri Light"/>
        </w:rPr>
        <w:t>malloc</w:t>
      </w:r>
      <w:proofErr w:type="spellEnd"/>
      <w:r w:rsidR="00E13E41">
        <w:rPr>
          <w:rFonts w:ascii="Calibri Light" w:hAnsi="Calibri Light" w:cs="Calibri Light"/>
        </w:rPr>
        <w:t>)</w:t>
      </w:r>
      <w:r w:rsidR="00D81F75" w:rsidRPr="00802056">
        <w:rPr>
          <w:rFonts w:ascii="Calibri Light" w:hAnsi="Calibri Light" w:cs="Calibri Light"/>
        </w:rPr>
        <w:t>.</w:t>
      </w:r>
    </w:p>
    <w:p w14:paraId="5D738F4D" w14:textId="6B0123A0" w:rsidR="00572D45" w:rsidRDefault="00572D45" w:rsidP="00D12737">
      <w:pPr>
        <w:pStyle w:val="Prrafodelista"/>
        <w:ind w:left="709"/>
        <w:contextualSpacing w:val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* Tip para la impresión: </w:t>
      </w:r>
      <w:r w:rsidRPr="00572D45">
        <w:rPr>
          <w:rFonts w:ascii="Calibri Light" w:hAnsi="Calibri Light" w:cs="Calibri Light"/>
        </w:rPr>
        <w:t>%p</w:t>
      </w:r>
      <w:r>
        <w:rPr>
          <w:rFonts w:ascii="Calibri Light" w:hAnsi="Calibri Light" w:cs="Calibri Light"/>
        </w:rPr>
        <w:t xml:space="preserve"> </w:t>
      </w:r>
      <w:r w:rsidRPr="00572D45">
        <w:rPr>
          <w:rFonts w:ascii="Calibri Light" w:hAnsi="Calibri Light" w:cs="Calibri Light"/>
        </w:rPr>
        <w:t xml:space="preserve">es un especificador de formato en C que se utiliza para </w:t>
      </w:r>
      <w:r w:rsidRPr="00572D45">
        <w:rPr>
          <w:rFonts w:ascii="Calibri Light" w:hAnsi="Calibri Light" w:cs="Calibri Light"/>
          <w:b/>
          <w:bCs/>
        </w:rPr>
        <w:t>imprimir direcciones de memoria</w:t>
      </w:r>
      <w:r w:rsidRPr="00572D45">
        <w:rPr>
          <w:rFonts w:ascii="Calibri Light" w:hAnsi="Calibri Light" w:cs="Calibri Light"/>
        </w:rPr>
        <w:t xml:space="preserve">, es decir, </w:t>
      </w:r>
      <w:r w:rsidRPr="00572D45">
        <w:rPr>
          <w:rFonts w:ascii="Calibri Light" w:hAnsi="Calibri Light" w:cs="Calibri Light"/>
          <w:b/>
          <w:bCs/>
        </w:rPr>
        <w:t>valores de punteros</w:t>
      </w:r>
      <w:r w:rsidRPr="00572D45">
        <w:rPr>
          <w:rFonts w:ascii="Calibri Light" w:hAnsi="Calibri Light" w:cs="Calibri Light"/>
        </w:rPr>
        <w:t>.</w:t>
      </w:r>
    </w:p>
    <w:p w14:paraId="4E4D1D3F" w14:textId="5DB08B1F" w:rsidR="00530655" w:rsidRPr="00530655" w:rsidRDefault="00530655" w:rsidP="00530655">
      <w:pPr>
        <w:pStyle w:val="Prrafodelista"/>
        <w:numPr>
          <w:ilvl w:val="0"/>
          <w:numId w:val="4"/>
        </w:numPr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 xml:space="preserve">Una </w:t>
      </w:r>
      <w:proofErr w:type="gramStart"/>
      <w:r w:rsidRPr="00530655">
        <w:rPr>
          <w:rFonts w:ascii="Calibri Light" w:hAnsi="Calibri Light" w:cs="Calibri Light"/>
        </w:rPr>
        <w:t>variable puntero</w:t>
      </w:r>
      <w:proofErr w:type="gramEnd"/>
      <w:r w:rsidRPr="00530655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a </w:t>
      </w:r>
      <w:proofErr w:type="spellStart"/>
      <w:r w:rsidRPr="00530655">
        <w:rPr>
          <w:rFonts w:ascii="Calibri Light" w:hAnsi="Calibri Light" w:cs="Calibri Light"/>
        </w:rPr>
        <w:t>char</w:t>
      </w:r>
      <w:proofErr w:type="spellEnd"/>
      <w:r w:rsidRPr="00530655">
        <w:rPr>
          <w:rFonts w:ascii="Calibri Light" w:hAnsi="Calibri Light" w:cs="Calibri Light"/>
        </w:rPr>
        <w:t xml:space="preserve"> ubicada en la dirección 0x1050 apunta a la dirección 0x1080, donde se</w:t>
      </w:r>
      <w:r>
        <w:rPr>
          <w:rFonts w:ascii="Calibri Light" w:hAnsi="Calibri Light" w:cs="Calibri Light"/>
        </w:rPr>
        <w:t xml:space="preserve"> </w:t>
      </w:r>
      <w:r w:rsidRPr="00530655">
        <w:rPr>
          <w:rFonts w:ascii="Calibri Light" w:hAnsi="Calibri Light" w:cs="Calibri Light"/>
        </w:rPr>
        <w:t xml:space="preserve">encuentra el </w:t>
      </w:r>
      <w:proofErr w:type="spellStart"/>
      <w:r w:rsidRPr="00530655">
        <w:rPr>
          <w:rFonts w:ascii="Calibri Light" w:hAnsi="Calibri Light" w:cs="Calibri Light"/>
        </w:rPr>
        <w:t>string</w:t>
      </w:r>
      <w:proofErr w:type="spellEnd"/>
      <w:r w:rsidRPr="00530655">
        <w:rPr>
          <w:rFonts w:ascii="Calibri Light" w:hAnsi="Calibri Light" w:cs="Calibri Light"/>
        </w:rPr>
        <w:t xml:space="preserve"> "</w:t>
      </w:r>
      <w:proofErr w:type="spellStart"/>
      <w:r w:rsidRPr="00530655">
        <w:rPr>
          <w:rFonts w:ascii="Calibri Light" w:hAnsi="Calibri Light" w:cs="Calibri Light"/>
        </w:rPr>
        <w:t>An</w:t>
      </w:r>
      <w:r>
        <w:rPr>
          <w:rFonts w:ascii="Calibri Light" w:hAnsi="Calibri Light" w:cs="Calibri Light"/>
        </w:rPr>
        <w:t>astacia</w:t>
      </w:r>
      <w:proofErr w:type="spellEnd"/>
      <w:r w:rsidRPr="00530655">
        <w:rPr>
          <w:rFonts w:ascii="Calibri Light" w:hAnsi="Calibri Light" w:cs="Calibri Light"/>
        </w:rPr>
        <w:t>".</w:t>
      </w:r>
    </w:p>
    <w:p w14:paraId="4E9AA646" w14:textId="77777777" w:rsidR="00530655" w:rsidRDefault="00530655" w:rsidP="00530655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>Dibujar la representación en memoria.</w:t>
      </w:r>
    </w:p>
    <w:p w14:paraId="1A8A7B14" w14:textId="38BB289E" w:rsidR="00530655" w:rsidRPr="00530655" w:rsidRDefault="00530655" w:rsidP="00530655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 xml:space="preserve">Escribir una función en C que reserve memoria, copie ese </w:t>
      </w:r>
      <w:proofErr w:type="spellStart"/>
      <w:r w:rsidRPr="00530655">
        <w:rPr>
          <w:rFonts w:ascii="Calibri Light" w:hAnsi="Calibri Light" w:cs="Calibri Light"/>
        </w:rPr>
        <w:t>string</w:t>
      </w:r>
      <w:proofErr w:type="spellEnd"/>
      <w:r w:rsidRPr="00530655">
        <w:rPr>
          <w:rFonts w:ascii="Calibri Light" w:hAnsi="Calibri Light" w:cs="Calibri Light"/>
        </w:rPr>
        <w:t xml:space="preserve"> y muestre:</w:t>
      </w:r>
    </w:p>
    <w:p w14:paraId="4DA0815C" w14:textId="77777777" w:rsidR="00530655" w:rsidRPr="00530655" w:rsidRDefault="00530655" w:rsidP="00530655">
      <w:pPr>
        <w:pStyle w:val="Prrafodelista"/>
        <w:numPr>
          <w:ilvl w:val="0"/>
          <w:numId w:val="30"/>
        </w:numPr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>La dirección del puntero</w:t>
      </w:r>
    </w:p>
    <w:p w14:paraId="1BBF1EEA" w14:textId="77777777" w:rsidR="00530655" w:rsidRPr="00530655" w:rsidRDefault="00530655" w:rsidP="00530655">
      <w:pPr>
        <w:pStyle w:val="Prrafodelista"/>
        <w:numPr>
          <w:ilvl w:val="0"/>
          <w:numId w:val="30"/>
        </w:numPr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>La dirección a la que apunta</w:t>
      </w:r>
    </w:p>
    <w:p w14:paraId="5B7A9288" w14:textId="77777777" w:rsidR="00530655" w:rsidRPr="00530655" w:rsidRDefault="00530655" w:rsidP="00530655">
      <w:pPr>
        <w:pStyle w:val="Prrafodelista"/>
        <w:numPr>
          <w:ilvl w:val="0"/>
          <w:numId w:val="30"/>
        </w:numPr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>El contenido apuntado</w:t>
      </w:r>
    </w:p>
    <w:p w14:paraId="24A64C70" w14:textId="3E979C08" w:rsidR="00510694" w:rsidRPr="00510694" w:rsidRDefault="00530655" w:rsidP="00530655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530655">
        <w:rPr>
          <w:rFonts w:ascii="Calibri Light" w:hAnsi="Calibri Light" w:cs="Calibri Light"/>
        </w:rPr>
        <w:t xml:space="preserve">¿Qué cambia si el puntero es declarado como </w:t>
      </w:r>
      <w:proofErr w:type="spellStart"/>
      <w:r w:rsidRPr="00530655">
        <w:rPr>
          <w:rFonts w:ascii="Calibri Light" w:hAnsi="Calibri Light" w:cs="Calibri Light"/>
        </w:rPr>
        <w:t>char</w:t>
      </w:r>
      <w:proofErr w:type="spellEnd"/>
      <w:r w:rsidRPr="00530655">
        <w:rPr>
          <w:rFonts w:ascii="Calibri Light" w:hAnsi="Calibri Light" w:cs="Calibri Light"/>
        </w:rPr>
        <w:t xml:space="preserve"> *nombre = "</w:t>
      </w:r>
      <w:proofErr w:type="spellStart"/>
      <w:r w:rsidRPr="00530655">
        <w:rPr>
          <w:rFonts w:ascii="Calibri Light" w:hAnsi="Calibri Light" w:cs="Calibri Light"/>
        </w:rPr>
        <w:t>Ana</w:t>
      </w:r>
      <w:r>
        <w:rPr>
          <w:rFonts w:ascii="Calibri Light" w:hAnsi="Calibri Light" w:cs="Calibri Light"/>
        </w:rPr>
        <w:t>stacia</w:t>
      </w:r>
      <w:proofErr w:type="spellEnd"/>
      <w:r w:rsidRPr="00530655">
        <w:rPr>
          <w:rFonts w:ascii="Calibri Light" w:hAnsi="Calibri Light" w:cs="Calibri Light"/>
        </w:rPr>
        <w:t xml:space="preserve">"; en vez de usar </w:t>
      </w:r>
      <w:proofErr w:type="spellStart"/>
      <w:r w:rsidRPr="00530655">
        <w:rPr>
          <w:rFonts w:ascii="Calibri Light" w:hAnsi="Calibri Light" w:cs="Calibri Light"/>
        </w:rPr>
        <w:t>malloc</w:t>
      </w:r>
      <w:proofErr w:type="spellEnd"/>
      <w:r w:rsidRPr="00530655">
        <w:rPr>
          <w:rFonts w:ascii="Calibri Light" w:hAnsi="Calibri Light" w:cs="Calibri Light"/>
        </w:rPr>
        <w:t>?</w:t>
      </w:r>
    </w:p>
    <w:p w14:paraId="594351A7" w14:textId="77777777" w:rsidR="00530655" w:rsidRDefault="00530655" w:rsidP="00510694">
      <w:pPr>
        <w:pStyle w:val="Prrafodelista"/>
        <w:ind w:left="709"/>
        <w:rPr>
          <w:rFonts w:ascii="Calibri Light" w:hAnsi="Calibri Light" w:cs="Calibri Light"/>
          <w:color w:val="FF3399"/>
        </w:rPr>
      </w:pPr>
    </w:p>
    <w:p w14:paraId="52D3742D" w14:textId="266EBE9C" w:rsidR="00D12737" w:rsidRPr="00D12737" w:rsidRDefault="00D12737" w:rsidP="00D12737">
      <w:pPr>
        <w:pStyle w:val="Prrafodelista"/>
        <w:numPr>
          <w:ilvl w:val="0"/>
          <w:numId w:val="4"/>
        </w:numPr>
        <w:rPr>
          <w:rFonts w:ascii="Calibri Light" w:hAnsi="Calibri Light" w:cs="Calibri Light"/>
        </w:rPr>
      </w:pPr>
      <w:r w:rsidRPr="00D12737">
        <w:rPr>
          <w:rFonts w:ascii="Calibri Light" w:hAnsi="Calibri Light" w:cs="Calibri Light"/>
        </w:rPr>
        <w:t xml:space="preserve">Una variable </w:t>
      </w:r>
      <w:proofErr w:type="gramStart"/>
      <w:r w:rsidRPr="00D12737">
        <w:rPr>
          <w:rFonts w:ascii="Calibri Light" w:hAnsi="Calibri Light" w:cs="Calibri Light"/>
        </w:rPr>
        <w:t>puntero ubicada</w:t>
      </w:r>
      <w:proofErr w:type="gramEnd"/>
      <w:r w:rsidRPr="00D12737">
        <w:rPr>
          <w:rFonts w:ascii="Calibri Light" w:hAnsi="Calibri Light" w:cs="Calibri Light"/>
        </w:rPr>
        <w:t xml:space="preserve"> en la dirección 0x3000 apunta a la dirección 0x3100 donde se almacena una estructura </w:t>
      </w:r>
      <w:r>
        <w:rPr>
          <w:rFonts w:ascii="Calibri Light" w:hAnsi="Calibri Light" w:cs="Calibri Light"/>
        </w:rPr>
        <w:t>compuesta por</w:t>
      </w:r>
      <w:r w:rsidRPr="00D12737">
        <w:rPr>
          <w:rFonts w:ascii="Calibri Light" w:hAnsi="Calibri Light" w:cs="Calibri Light"/>
        </w:rPr>
        <w:t xml:space="preserve"> un </w:t>
      </w:r>
      <w:proofErr w:type="spellStart"/>
      <w:r w:rsidRPr="00D12737">
        <w:rPr>
          <w:rFonts w:ascii="Calibri Light" w:hAnsi="Calibri Light" w:cs="Calibri Light"/>
        </w:rPr>
        <w:t>int</w:t>
      </w:r>
      <w:proofErr w:type="spellEnd"/>
      <w:r w:rsidRPr="00D12737">
        <w:rPr>
          <w:rFonts w:ascii="Calibri Light" w:hAnsi="Calibri Light" w:cs="Calibri Light"/>
        </w:rPr>
        <w:t xml:space="preserve"> y un </w:t>
      </w:r>
      <w:proofErr w:type="spellStart"/>
      <w:r w:rsidRPr="00D12737">
        <w:rPr>
          <w:rFonts w:ascii="Calibri Light" w:hAnsi="Calibri Light" w:cs="Calibri Light"/>
        </w:rPr>
        <w:t>char</w:t>
      </w:r>
      <w:proofErr w:type="spellEnd"/>
      <w:r w:rsidRPr="00D12737">
        <w:rPr>
          <w:rFonts w:ascii="Calibri Light" w:hAnsi="Calibri Light" w:cs="Calibri Light"/>
        </w:rPr>
        <w:t xml:space="preserve">. El </w:t>
      </w:r>
      <w:proofErr w:type="spellStart"/>
      <w:r w:rsidRPr="00D12737">
        <w:rPr>
          <w:rFonts w:ascii="Calibri Light" w:hAnsi="Calibri Light" w:cs="Calibri Light"/>
        </w:rPr>
        <w:t>int</w:t>
      </w:r>
      <w:proofErr w:type="spellEnd"/>
      <w:r w:rsidRPr="00D12737">
        <w:rPr>
          <w:rFonts w:ascii="Calibri Light" w:hAnsi="Calibri Light" w:cs="Calibri Light"/>
        </w:rPr>
        <w:t xml:space="preserve"> tiene valor 42 y el </w:t>
      </w:r>
      <w:proofErr w:type="spellStart"/>
      <w:r w:rsidRPr="00D12737">
        <w:rPr>
          <w:rFonts w:ascii="Calibri Light" w:hAnsi="Calibri Light" w:cs="Calibri Light"/>
        </w:rPr>
        <w:t>char</w:t>
      </w:r>
      <w:proofErr w:type="spellEnd"/>
      <w:r w:rsidRPr="00D12737">
        <w:rPr>
          <w:rFonts w:ascii="Calibri Light" w:hAnsi="Calibri Light" w:cs="Calibri Light"/>
        </w:rPr>
        <w:t>, 'X'.</w:t>
      </w:r>
    </w:p>
    <w:p w14:paraId="151CCAA7" w14:textId="271F1912" w:rsidR="00D12737" w:rsidRPr="00D12737" w:rsidRDefault="00D12737" w:rsidP="00D12737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D12737">
        <w:rPr>
          <w:rFonts w:ascii="Calibri Light" w:hAnsi="Calibri Light" w:cs="Calibri Light"/>
        </w:rPr>
        <w:t>Dibuj</w:t>
      </w:r>
      <w:r>
        <w:rPr>
          <w:rFonts w:ascii="Calibri Light" w:hAnsi="Calibri Light" w:cs="Calibri Light"/>
        </w:rPr>
        <w:t>ar</w:t>
      </w:r>
      <w:r w:rsidRPr="00D12737">
        <w:rPr>
          <w:rFonts w:ascii="Calibri Light" w:hAnsi="Calibri Light" w:cs="Calibri Light"/>
        </w:rPr>
        <w:t xml:space="preserve"> la estructura en memoria.</w:t>
      </w:r>
    </w:p>
    <w:p w14:paraId="0C971627" w14:textId="0A802511" w:rsidR="00D12737" w:rsidRPr="00D12737" w:rsidRDefault="00D12737" w:rsidP="00D12737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D12737">
        <w:rPr>
          <w:rFonts w:ascii="Calibri Light" w:hAnsi="Calibri Light" w:cs="Calibri Light"/>
        </w:rPr>
        <w:t>Escrib</w:t>
      </w:r>
      <w:r>
        <w:rPr>
          <w:rFonts w:ascii="Calibri Light" w:hAnsi="Calibri Light" w:cs="Calibri Light"/>
        </w:rPr>
        <w:t>ir</w:t>
      </w:r>
      <w:r w:rsidRPr="00D12737">
        <w:rPr>
          <w:rFonts w:ascii="Calibri Light" w:hAnsi="Calibri Light" w:cs="Calibri Light"/>
        </w:rPr>
        <w:t xml:space="preserve"> un programa en C que represente esto dinámicamente.</w:t>
      </w:r>
    </w:p>
    <w:p w14:paraId="01DFF15B" w14:textId="3FED04E2" w:rsidR="00530655" w:rsidRPr="00B95B01" w:rsidRDefault="00D12737" w:rsidP="00B95B01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D12737">
        <w:rPr>
          <w:rFonts w:ascii="Calibri Light" w:hAnsi="Calibri Light" w:cs="Calibri Light"/>
        </w:rPr>
        <w:t>Agreg</w:t>
      </w:r>
      <w:r>
        <w:rPr>
          <w:rFonts w:ascii="Calibri Light" w:hAnsi="Calibri Light" w:cs="Calibri Light"/>
        </w:rPr>
        <w:t>ar</w:t>
      </w:r>
      <w:r w:rsidRPr="00D12737">
        <w:rPr>
          <w:rFonts w:ascii="Calibri Light" w:hAnsi="Calibri Light" w:cs="Calibri Light"/>
        </w:rPr>
        <w:t xml:space="preserve"> una segunda variable puntero que apunte a la misma estructura, y modific</w:t>
      </w:r>
      <w:r>
        <w:rPr>
          <w:rFonts w:ascii="Calibri Light" w:hAnsi="Calibri Light" w:cs="Calibri Light"/>
        </w:rPr>
        <w:t xml:space="preserve">ar </w:t>
      </w:r>
      <w:r w:rsidRPr="00D12737">
        <w:rPr>
          <w:rFonts w:ascii="Calibri Light" w:hAnsi="Calibri Light" w:cs="Calibri Light"/>
        </w:rPr>
        <w:t>uno de los campos a través de ese segundo puntero. ¿Qué cambia?</w:t>
      </w:r>
    </w:p>
    <w:p w14:paraId="36088730" w14:textId="1BF6F284" w:rsidR="005E228F" w:rsidRDefault="00792776" w:rsidP="00C47541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color w:val="FF0000"/>
        </w:rPr>
      </w:pPr>
      <w:r w:rsidRPr="00792776">
        <w:rPr>
          <w:rFonts w:ascii="Calibri Light" w:hAnsi="Calibri Light" w:cs="Calibri Light"/>
          <w:b/>
          <w:noProof/>
          <w:color w:val="FF0000"/>
        </w:rPr>
        <w:lastRenderedPageBreak/>
        <mc:AlternateContent>
          <mc:Choice Requires="wps">
            <w:drawing>
              <wp:inline distT="0" distB="0" distL="0" distR="0" wp14:anchorId="6BC2741D" wp14:editId="53164398">
                <wp:extent cx="6289040" cy="2041072"/>
                <wp:effectExtent l="0" t="0" r="16510" b="16510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9040" cy="2041072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8E27A" w14:textId="7516DE56" w:rsidR="00792776" w:rsidRPr="00792776" w:rsidRDefault="00792776" w:rsidP="00792776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Las direcciones de memoria se pueden escribir de distintas formas, pero todas representan valores numéricos que indican ubicaciones en la memoria RAM. Algunas formas comunes de representarlas:</w:t>
                            </w:r>
                          </w:p>
                          <w:p w14:paraId="25553EDC" w14:textId="432D9EE7" w:rsidR="00792776" w:rsidRPr="00792776" w:rsidRDefault="00792776" w:rsidP="00792776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0050, 001A, 0125: Son números en base 16 (hexadecimal), pero sin el prefijo.</w:t>
                            </w:r>
                          </w:p>
                          <w:p w14:paraId="52593DE9" w14:textId="1D227B2F" w:rsidR="00792776" w:rsidRPr="00792776" w:rsidRDefault="00792776" w:rsidP="00792776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 xml:space="preserve">0x4000: Es la forma estándar en C para escribir un número en hexadecimal. El prefijo 0x indica 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>que el valor e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s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>tá en base 16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.</w:t>
                            </w:r>
                          </w:p>
                          <w:p w14:paraId="44A8F221" w14:textId="634380A8" w:rsidR="00792776" w:rsidRPr="00792776" w:rsidRDefault="00792776" w:rsidP="00792776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</w:rPr>
                              <w:t>Las direcciones que se imprimen con %p en la consola como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 xml:space="preserve"> 0x7ffeeaa30458, representan direcciones reales en 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>la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 xml:space="preserve"> computadora al ejecutar el programa.</w:t>
                            </w:r>
                          </w:p>
                          <w:p w14:paraId="205DB7B4" w14:textId="77777777" w:rsidR="00792776" w:rsidRPr="00792776" w:rsidRDefault="00792776" w:rsidP="00792776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 xml:space="preserve">¿Por qué 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 xml:space="preserve">utilizar el </w:t>
                            </w:r>
                            <w:proofErr w:type="gramStart"/>
                            <w:r>
                              <w:rPr>
                                <w:rFonts w:ascii="Calibri Light" w:hAnsi="Calibri Light" w:cs="Calibri Light"/>
                              </w:rPr>
                              <w:t xml:space="preserve">sistemas 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hexadecimal</w:t>
                            </w:r>
                            <w:proofErr w:type="gramEnd"/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?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 xml:space="preserve"> </w:t>
                            </w:r>
                            <w:r w:rsidRPr="00792776">
                              <w:rPr>
                                <w:rFonts w:ascii="Calibri Light" w:hAnsi="Calibri Light" w:cs="Calibri Light"/>
                              </w:rPr>
                              <w:t>Porque es una forma más compacta y legible de representar direcciones binarias. Cada dígito hexadecimal representa 4 bits.</w:t>
                            </w:r>
                          </w:p>
                          <w:p w14:paraId="54014328" w14:textId="553F3667" w:rsidR="00792776" w:rsidRDefault="007927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C2741D" id="Cuadro de texto 2" o:spid="_x0000_s1028" type="#_x0000_t202" style="width:495.2pt;height:16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" fillcolor="white [3201]" strokecolor="#1cade4 [3204]" strokeweight="1pt">
                <v:textbox>
                  <w:txbxContent>
                    <w:p w14:paraId="5438E27A" w14:textId="7516DE56" w:rsidR="00792776" w:rsidRPr="00792776" w:rsidRDefault="00792776" w:rsidP="00792776">
                      <w:pPr>
                        <w:rPr>
                          <w:rFonts w:ascii="Calibri Light" w:hAnsi="Calibri Light" w:cs="Calibri Light"/>
                        </w:rPr>
                      </w:pPr>
                      <w:r w:rsidRPr="00792776">
                        <w:rPr>
                          <w:rFonts w:ascii="Calibri Light" w:hAnsi="Calibri Light" w:cs="Calibri Light"/>
                        </w:rPr>
                        <w:t>Las direcciones de memoria se pueden escribir de distintas formas, pero todas representan valores numéricos que indican ubicaciones en la memoria RAM. Algunas formas comunes de representarlas:</w:t>
                      </w:r>
                    </w:p>
                    <w:p w14:paraId="25553EDC" w14:textId="432D9EE7" w:rsidR="00792776" w:rsidRPr="00792776" w:rsidRDefault="00792776" w:rsidP="00792776">
                      <w:pPr>
                        <w:rPr>
                          <w:rFonts w:ascii="Calibri Light" w:hAnsi="Calibri Light" w:cs="Calibri Light"/>
                        </w:rPr>
                      </w:pPr>
                      <w:r w:rsidRPr="00792776">
                        <w:rPr>
                          <w:rFonts w:ascii="Calibri Light" w:hAnsi="Calibri Light" w:cs="Calibri Light"/>
                        </w:rPr>
                        <w:t>0050, 001A, 0125: Son números en base 16 (hexadecimal), pero sin el prefijo.</w:t>
                      </w:r>
                    </w:p>
                    <w:p w14:paraId="52593DE9" w14:textId="1D227B2F" w:rsidR="00792776" w:rsidRPr="00792776" w:rsidRDefault="00792776" w:rsidP="00792776">
                      <w:pPr>
                        <w:rPr>
                          <w:rFonts w:ascii="Calibri Light" w:hAnsi="Calibri Light" w:cs="Calibri Light"/>
                        </w:rPr>
                      </w:pPr>
                      <w:r w:rsidRPr="00792776">
                        <w:rPr>
                          <w:rFonts w:ascii="Calibri Light" w:hAnsi="Calibri Light" w:cs="Calibri Light"/>
                        </w:rPr>
                        <w:t xml:space="preserve">0x4000: Es la forma estándar en C para escribir un número en hexadecimal. El prefijo 0x indica </w:t>
                      </w:r>
                      <w:r>
                        <w:rPr>
                          <w:rFonts w:ascii="Calibri Light" w:hAnsi="Calibri Light" w:cs="Calibri Light"/>
                        </w:rPr>
                        <w:t>que el valor e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>s</w:t>
                      </w:r>
                      <w:r>
                        <w:rPr>
                          <w:rFonts w:ascii="Calibri Light" w:hAnsi="Calibri Light" w:cs="Calibri Light"/>
                        </w:rPr>
                        <w:t>tá en base 16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>.</w:t>
                      </w:r>
                    </w:p>
                    <w:p w14:paraId="44A8F221" w14:textId="634380A8" w:rsidR="00792776" w:rsidRPr="00792776" w:rsidRDefault="00792776" w:rsidP="00792776">
                      <w:pPr>
                        <w:rPr>
                          <w:rFonts w:ascii="Calibri Light" w:hAnsi="Calibri Light" w:cs="Calibri Light"/>
                        </w:rPr>
                      </w:pPr>
                      <w:r>
                        <w:rPr>
                          <w:rFonts w:ascii="Calibri Light" w:hAnsi="Calibri Light" w:cs="Calibri Light"/>
                        </w:rPr>
                        <w:t>Las direcciones que se imprimen con %p en la consola como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 xml:space="preserve"> 0x7ffeeaa30458, representan direcciones reales en </w:t>
                      </w:r>
                      <w:r>
                        <w:rPr>
                          <w:rFonts w:ascii="Calibri Light" w:hAnsi="Calibri Light" w:cs="Calibri Light"/>
                        </w:rPr>
                        <w:t>la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 xml:space="preserve"> computadora al ejecutar el programa.</w:t>
                      </w:r>
                    </w:p>
                    <w:p w14:paraId="205DB7B4" w14:textId="77777777" w:rsidR="00792776" w:rsidRPr="00792776" w:rsidRDefault="00792776" w:rsidP="00792776">
                      <w:pPr>
                        <w:rPr>
                          <w:rFonts w:ascii="Calibri Light" w:hAnsi="Calibri Light" w:cs="Calibri Light"/>
                        </w:rPr>
                      </w:pPr>
                      <w:r w:rsidRPr="00792776">
                        <w:rPr>
                          <w:rFonts w:ascii="Calibri Light" w:hAnsi="Calibri Light" w:cs="Calibri Light"/>
                        </w:rPr>
                        <w:t xml:space="preserve">¿Por qué </w:t>
                      </w:r>
                      <w:r>
                        <w:rPr>
                          <w:rFonts w:ascii="Calibri Light" w:hAnsi="Calibri Light" w:cs="Calibri Light"/>
                        </w:rPr>
                        <w:t xml:space="preserve">utilizar el </w:t>
                      </w:r>
                      <w:proofErr w:type="gramStart"/>
                      <w:r>
                        <w:rPr>
                          <w:rFonts w:ascii="Calibri Light" w:hAnsi="Calibri Light" w:cs="Calibri Light"/>
                        </w:rPr>
                        <w:t xml:space="preserve">sistemas 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>hexadecimal</w:t>
                      </w:r>
                      <w:proofErr w:type="gramEnd"/>
                      <w:r w:rsidRPr="00792776">
                        <w:rPr>
                          <w:rFonts w:ascii="Calibri Light" w:hAnsi="Calibri Light" w:cs="Calibri Light"/>
                        </w:rPr>
                        <w:t>?</w:t>
                      </w:r>
                      <w:r>
                        <w:rPr>
                          <w:rFonts w:ascii="Calibri Light" w:hAnsi="Calibri Light" w:cs="Calibri Light"/>
                        </w:rPr>
                        <w:t xml:space="preserve"> </w:t>
                      </w:r>
                      <w:r w:rsidRPr="00792776">
                        <w:rPr>
                          <w:rFonts w:ascii="Calibri Light" w:hAnsi="Calibri Light" w:cs="Calibri Light"/>
                        </w:rPr>
                        <w:t>Porque es una forma más compacta y legible de representar direcciones binarias. Cada dígito hexadecimal representa 4 bits.</w:t>
                      </w:r>
                    </w:p>
                    <w:p w14:paraId="54014328" w14:textId="553F3667" w:rsidR="00792776" w:rsidRDefault="00792776"/>
                  </w:txbxContent>
                </v:textbox>
                <w10:anchorlock/>
              </v:shape>
            </w:pict>
          </mc:Fallback>
        </mc:AlternateContent>
      </w:r>
    </w:p>
    <w:p w14:paraId="1CBD88DF" w14:textId="77777777" w:rsidR="00792776" w:rsidRPr="00802056" w:rsidRDefault="00792776" w:rsidP="00C47541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color w:val="FF0000"/>
        </w:rPr>
      </w:pPr>
    </w:p>
    <w:p w14:paraId="5C58C21C" w14:textId="77777777" w:rsidR="005E228F" w:rsidRDefault="005E228F" w:rsidP="005E228F">
      <w:pPr>
        <w:pStyle w:val="Prrafodelista"/>
        <w:numPr>
          <w:ilvl w:val="0"/>
          <w:numId w:val="4"/>
        </w:numPr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Dadas las siguientes declaraciones:</w:t>
      </w:r>
    </w:p>
    <w:p w14:paraId="02634CB6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 xml:space="preserve">typedef float </w:t>
      </w:r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Real;</w:t>
      </w:r>
      <w:proofErr w:type="gramEnd"/>
    </w:p>
    <w:p w14:paraId="36828928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>typedef Real *</w:t>
      </w:r>
      <w:proofErr w:type="spellStart"/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PunteroAReal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>;</w:t>
      </w:r>
      <w:proofErr w:type="gramEnd"/>
    </w:p>
    <w:p w14:paraId="48D48F5C" w14:textId="77777777" w:rsidR="006A76EF" w:rsidRPr="006A76EF" w:rsidRDefault="006A76EF" w:rsidP="004E3D28">
      <w:pPr>
        <w:pStyle w:val="Prrafodelista"/>
        <w:jc w:val="left"/>
        <w:rPr>
          <w:rFonts w:ascii="Courier New" w:hAnsi="Courier New" w:cs="Courier New"/>
          <w:color w:val="335B74" w:themeColor="text2"/>
          <w:lang w:val="en-US"/>
        </w:rPr>
      </w:pPr>
    </w:p>
    <w:p w14:paraId="1D8CA65F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 xml:space="preserve">Real </w:t>
      </w:r>
      <w:proofErr w:type="spellStart"/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temperatura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>;</w:t>
      </w:r>
      <w:proofErr w:type="gramEnd"/>
    </w:p>
    <w:p w14:paraId="44C17407" w14:textId="7F505DFF" w:rsidR="004127A6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proofErr w:type="spellStart"/>
      <w:r w:rsidRPr="006A76EF">
        <w:rPr>
          <w:rFonts w:ascii="Courier New" w:hAnsi="Courier New" w:cs="Courier New"/>
          <w:color w:val="335B74" w:themeColor="text2"/>
          <w:lang w:val="en-US"/>
        </w:rPr>
        <w:t>PunteroAReal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 xml:space="preserve"> </w:t>
      </w:r>
      <w:proofErr w:type="spellStart"/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punteroTemperatura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>;</w:t>
      </w:r>
      <w:proofErr w:type="gramEnd"/>
    </w:p>
    <w:p w14:paraId="4640C27C" w14:textId="77777777" w:rsid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</w:rPr>
      </w:pPr>
    </w:p>
    <w:p w14:paraId="54B23FA3" w14:textId="46BE1C6B" w:rsidR="006A76EF" w:rsidRPr="00B95B01" w:rsidRDefault="006A76EF" w:rsidP="00B95B01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 xml:space="preserve">¿Qué tipo de dato es </w:t>
      </w:r>
      <w:proofErr w:type="spellStart"/>
      <w:r w:rsidRPr="006A76EF">
        <w:rPr>
          <w:rFonts w:ascii="Calibri Light" w:hAnsi="Calibri Light" w:cs="Calibri Light"/>
        </w:rPr>
        <w:t>punteroTemperatura</w:t>
      </w:r>
      <w:proofErr w:type="spellEnd"/>
      <w:r w:rsidRPr="006A76EF">
        <w:rPr>
          <w:rFonts w:ascii="Calibri Light" w:hAnsi="Calibri Light" w:cs="Calibri Light"/>
        </w:rPr>
        <w:t>? ¿Y qué tipo de dato contiene?</w:t>
      </w:r>
    </w:p>
    <w:p w14:paraId="732C43B0" w14:textId="23E40271" w:rsidR="006A76EF" w:rsidRDefault="006A76EF" w:rsidP="006A76EF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 xml:space="preserve">¿Qué contiene </w:t>
      </w:r>
      <w:proofErr w:type="spellStart"/>
      <w:r w:rsidRPr="006A76EF">
        <w:rPr>
          <w:rFonts w:ascii="Calibri Light" w:hAnsi="Calibri Light" w:cs="Calibri Light"/>
        </w:rPr>
        <w:t>punteroTemperatura</w:t>
      </w:r>
      <w:proofErr w:type="spellEnd"/>
      <w:r w:rsidRPr="006A76EF">
        <w:rPr>
          <w:rFonts w:ascii="Calibri Light" w:hAnsi="Calibri Light" w:cs="Calibri Light"/>
        </w:rPr>
        <w:t xml:space="preserve"> justo después de declararse?</w:t>
      </w:r>
    </w:p>
    <w:p w14:paraId="042DA682" w14:textId="3B26C447" w:rsidR="006A76EF" w:rsidRPr="006A76EF" w:rsidRDefault="006A76EF" w:rsidP="006A76EF">
      <w:pPr>
        <w:pStyle w:val="Prrafodelista"/>
        <w:numPr>
          <w:ilvl w:val="1"/>
          <w:numId w:val="4"/>
        </w:numPr>
        <w:ind w:left="709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>Si a continuación se ejecuta este código:</w:t>
      </w:r>
    </w:p>
    <w:p w14:paraId="4E58EC53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 xml:space="preserve">int </w:t>
      </w:r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main(</w:t>
      </w:r>
      <w:proofErr w:type="gramEnd"/>
      <w:r w:rsidRPr="006A76EF">
        <w:rPr>
          <w:rFonts w:ascii="Courier New" w:hAnsi="Courier New" w:cs="Courier New"/>
          <w:color w:val="335B74" w:themeColor="text2"/>
          <w:lang w:val="en-US"/>
        </w:rPr>
        <w:t>) {</w:t>
      </w:r>
    </w:p>
    <w:p w14:paraId="446F0DC9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 xml:space="preserve">    </w:t>
      </w:r>
      <w:proofErr w:type="spellStart"/>
      <w:r w:rsidRPr="006A76EF">
        <w:rPr>
          <w:rFonts w:ascii="Courier New" w:hAnsi="Courier New" w:cs="Courier New"/>
          <w:color w:val="335B74" w:themeColor="text2"/>
          <w:lang w:val="en-US"/>
        </w:rPr>
        <w:t>punteroTemperatura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 xml:space="preserve"> = malloc(</w:t>
      </w:r>
      <w:proofErr w:type="spellStart"/>
      <w:r w:rsidRPr="006A76EF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6A76EF">
        <w:rPr>
          <w:rFonts w:ascii="Courier New" w:hAnsi="Courier New" w:cs="Courier New"/>
          <w:color w:val="335B74" w:themeColor="text2"/>
          <w:lang w:val="en-US"/>
        </w:rPr>
        <w:t>(float)</w:t>
      </w:r>
      <w:proofErr w:type="gramStart"/>
      <w:r w:rsidRPr="006A76EF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</w:p>
    <w:p w14:paraId="7370A57E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</w:rPr>
      </w:pPr>
      <w:r w:rsidRPr="006A76EF">
        <w:rPr>
          <w:rFonts w:ascii="Courier New" w:hAnsi="Courier New" w:cs="Courier New"/>
          <w:color w:val="335B74" w:themeColor="text2"/>
          <w:lang w:val="en-US"/>
        </w:rPr>
        <w:t xml:space="preserve">    </w:t>
      </w:r>
      <w:r w:rsidRPr="006A76EF">
        <w:rPr>
          <w:rFonts w:ascii="Courier New" w:hAnsi="Courier New" w:cs="Courier New"/>
          <w:color w:val="335B74" w:themeColor="text2"/>
        </w:rPr>
        <w:t>*</w:t>
      </w:r>
      <w:proofErr w:type="spellStart"/>
      <w:r w:rsidRPr="006A76EF">
        <w:rPr>
          <w:rFonts w:ascii="Courier New" w:hAnsi="Courier New" w:cs="Courier New"/>
          <w:color w:val="335B74" w:themeColor="text2"/>
        </w:rPr>
        <w:t>punteroTemperatura</w:t>
      </w:r>
      <w:proofErr w:type="spellEnd"/>
      <w:r w:rsidRPr="006A76EF">
        <w:rPr>
          <w:rFonts w:ascii="Courier New" w:hAnsi="Courier New" w:cs="Courier New"/>
          <w:color w:val="335B74" w:themeColor="text2"/>
        </w:rPr>
        <w:t xml:space="preserve"> = 5.5;</w:t>
      </w:r>
    </w:p>
    <w:p w14:paraId="4389CBEF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</w:rPr>
      </w:pPr>
      <w:r w:rsidRPr="006A76EF">
        <w:rPr>
          <w:rFonts w:ascii="Courier New" w:hAnsi="Courier New" w:cs="Courier New"/>
          <w:color w:val="335B74" w:themeColor="text2"/>
        </w:rPr>
        <w:t xml:space="preserve">    temperatura = 3.3;</w:t>
      </w:r>
    </w:p>
    <w:p w14:paraId="18615EBA" w14:textId="77777777" w:rsidR="006A76EF" w:rsidRPr="006A76EF" w:rsidRDefault="006A76EF" w:rsidP="006A76EF">
      <w:pPr>
        <w:pStyle w:val="Prrafodelista"/>
        <w:rPr>
          <w:rFonts w:ascii="Courier New" w:hAnsi="Courier New" w:cs="Courier New"/>
          <w:color w:val="335B74" w:themeColor="text2"/>
        </w:rPr>
      </w:pPr>
      <w:r w:rsidRPr="006A76EF">
        <w:rPr>
          <w:rFonts w:ascii="Courier New" w:hAnsi="Courier New" w:cs="Courier New"/>
          <w:color w:val="335B74" w:themeColor="text2"/>
        </w:rPr>
        <w:t xml:space="preserve">    </w:t>
      </w:r>
      <w:proofErr w:type="spellStart"/>
      <w:r w:rsidRPr="006A76EF">
        <w:rPr>
          <w:rFonts w:ascii="Courier New" w:hAnsi="Courier New" w:cs="Courier New"/>
          <w:color w:val="335B74" w:themeColor="text2"/>
        </w:rPr>
        <w:t>return</w:t>
      </w:r>
      <w:proofErr w:type="spellEnd"/>
      <w:r w:rsidRPr="006A76EF">
        <w:rPr>
          <w:rFonts w:ascii="Courier New" w:hAnsi="Courier New" w:cs="Courier New"/>
          <w:color w:val="335B74" w:themeColor="text2"/>
        </w:rPr>
        <w:t xml:space="preserve"> 0;</w:t>
      </w:r>
    </w:p>
    <w:p w14:paraId="772CA886" w14:textId="1057509D" w:rsidR="00277570" w:rsidRPr="00802056" w:rsidRDefault="006A76EF" w:rsidP="006A76EF">
      <w:pPr>
        <w:pStyle w:val="Prrafodelista"/>
        <w:rPr>
          <w:rFonts w:ascii="Calibri Light" w:hAnsi="Calibri Light" w:cs="Calibri Light"/>
        </w:rPr>
      </w:pPr>
      <w:r w:rsidRPr="006A76EF">
        <w:rPr>
          <w:rFonts w:ascii="Courier New" w:hAnsi="Courier New" w:cs="Courier New"/>
          <w:color w:val="335B74" w:themeColor="text2"/>
        </w:rPr>
        <w:t>}</w:t>
      </w:r>
    </w:p>
    <w:p w14:paraId="779F8789" w14:textId="77777777" w:rsidR="006A76EF" w:rsidRDefault="006A76EF" w:rsidP="004E3D28">
      <w:pPr>
        <w:pStyle w:val="Prrafodelista"/>
        <w:numPr>
          <w:ilvl w:val="2"/>
          <w:numId w:val="4"/>
        </w:numPr>
        <w:ind w:left="1134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 xml:space="preserve">¿Qué valor contiene </w:t>
      </w:r>
      <w:proofErr w:type="spellStart"/>
      <w:r w:rsidRPr="006A76EF">
        <w:rPr>
          <w:rFonts w:ascii="Calibri Light" w:hAnsi="Calibri Light" w:cs="Calibri Light"/>
        </w:rPr>
        <w:t>punteroTemperatura</w:t>
      </w:r>
      <w:proofErr w:type="spellEnd"/>
      <w:r w:rsidRPr="006A76EF">
        <w:rPr>
          <w:rFonts w:ascii="Calibri Light" w:hAnsi="Calibri Light" w:cs="Calibri Light"/>
        </w:rPr>
        <w:t>?</w:t>
      </w:r>
      <w:r>
        <w:rPr>
          <w:rFonts w:ascii="Calibri Light" w:hAnsi="Calibri Light" w:cs="Calibri Light"/>
        </w:rPr>
        <w:t xml:space="preserve"> </w:t>
      </w:r>
    </w:p>
    <w:p w14:paraId="2D4AE651" w14:textId="77777777" w:rsidR="006A76EF" w:rsidRDefault="006A76EF" w:rsidP="004E3D28">
      <w:pPr>
        <w:pStyle w:val="Prrafodelista"/>
        <w:numPr>
          <w:ilvl w:val="2"/>
          <w:numId w:val="4"/>
        </w:numPr>
        <w:ind w:left="1134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>¿Qué valor contiene *</w:t>
      </w:r>
      <w:proofErr w:type="spellStart"/>
      <w:r w:rsidRPr="006A76EF">
        <w:rPr>
          <w:rFonts w:ascii="Calibri Light" w:hAnsi="Calibri Light" w:cs="Calibri Light"/>
        </w:rPr>
        <w:t>punteroTemperatura</w:t>
      </w:r>
      <w:proofErr w:type="spellEnd"/>
      <w:r w:rsidRPr="006A76EF">
        <w:rPr>
          <w:rFonts w:ascii="Calibri Light" w:hAnsi="Calibri Light" w:cs="Calibri Light"/>
        </w:rPr>
        <w:t>?</w:t>
      </w:r>
    </w:p>
    <w:p w14:paraId="1CE871CD" w14:textId="77777777" w:rsidR="006A76EF" w:rsidRDefault="006A76EF" w:rsidP="004E3D28">
      <w:pPr>
        <w:pStyle w:val="Prrafodelista"/>
        <w:numPr>
          <w:ilvl w:val="2"/>
          <w:numId w:val="4"/>
        </w:numPr>
        <w:ind w:left="1134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>¿Qué valor contiene temperatura?</w:t>
      </w:r>
    </w:p>
    <w:p w14:paraId="47FB15C9" w14:textId="0C674A2E" w:rsidR="00277570" w:rsidRDefault="006A76EF" w:rsidP="004E3D28">
      <w:pPr>
        <w:pStyle w:val="Prrafodelista"/>
        <w:numPr>
          <w:ilvl w:val="2"/>
          <w:numId w:val="4"/>
        </w:numPr>
        <w:ind w:left="1134"/>
        <w:rPr>
          <w:rFonts w:ascii="Calibri Light" w:hAnsi="Calibri Light" w:cs="Calibri Light"/>
        </w:rPr>
      </w:pPr>
      <w:r w:rsidRPr="006A76EF">
        <w:rPr>
          <w:rFonts w:ascii="Calibri Light" w:hAnsi="Calibri Light" w:cs="Calibri Light"/>
        </w:rPr>
        <w:t>¿</w:t>
      </w:r>
      <w:proofErr w:type="spellStart"/>
      <w:r w:rsidRPr="006A76EF">
        <w:rPr>
          <w:rFonts w:ascii="Calibri Light" w:hAnsi="Calibri Light" w:cs="Calibri Light"/>
        </w:rPr>
        <w:t>punteroTemperatura</w:t>
      </w:r>
      <w:proofErr w:type="spellEnd"/>
      <w:r w:rsidRPr="006A76EF">
        <w:rPr>
          <w:rFonts w:ascii="Calibri Light" w:hAnsi="Calibri Light" w:cs="Calibri Light"/>
        </w:rPr>
        <w:t xml:space="preserve"> apunta al mismo lugar que &amp;temperatura?</w:t>
      </w:r>
    </w:p>
    <w:p w14:paraId="1D262A45" w14:textId="00A07690" w:rsidR="00F449C5" w:rsidRDefault="00F449C5" w:rsidP="00895554">
      <w:pPr>
        <w:pStyle w:val="Prrafodelista"/>
        <w:numPr>
          <w:ilvl w:val="0"/>
          <w:numId w:val="4"/>
        </w:numPr>
        <w:spacing w:before="240"/>
        <w:ind w:left="357" w:hanging="357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Después de ejecutarse el siguiente código:</w:t>
      </w:r>
    </w:p>
    <w:p w14:paraId="079EAF50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4B37A6">
        <w:rPr>
          <w:rFonts w:ascii="Courier New" w:hAnsi="Courier New" w:cs="Courier New"/>
          <w:color w:val="335B74" w:themeColor="text2"/>
        </w:rPr>
        <w:t>typedef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 </w:t>
      </w:r>
      <w:proofErr w:type="spellStart"/>
      <w:r w:rsidRPr="004B37A6">
        <w:rPr>
          <w:rFonts w:ascii="Courier New" w:hAnsi="Courier New" w:cs="Courier New"/>
          <w:color w:val="335B74" w:themeColor="text2"/>
        </w:rPr>
        <w:t>int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 cosa;</w:t>
      </w:r>
    </w:p>
    <w:p w14:paraId="6DB83B72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4B37A6">
        <w:rPr>
          <w:rFonts w:ascii="Courier New" w:hAnsi="Courier New" w:cs="Courier New"/>
          <w:color w:val="335B74" w:themeColor="text2"/>
        </w:rPr>
        <w:t>typedef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 cosa *</w:t>
      </w:r>
      <w:proofErr w:type="spellStart"/>
      <w:r w:rsidRPr="004B37A6">
        <w:rPr>
          <w:rFonts w:ascii="Courier New" w:hAnsi="Courier New" w:cs="Courier New"/>
          <w:color w:val="335B74" w:themeColor="text2"/>
        </w:rPr>
        <w:t>apuntadorACosa</w:t>
      </w:r>
      <w:proofErr w:type="spellEnd"/>
      <w:r w:rsidRPr="004B37A6">
        <w:rPr>
          <w:rFonts w:ascii="Courier New" w:hAnsi="Courier New" w:cs="Courier New"/>
          <w:color w:val="335B74" w:themeColor="text2"/>
        </w:rPr>
        <w:t>;</w:t>
      </w:r>
    </w:p>
    <w:p w14:paraId="4FCD64C5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r w:rsidRPr="004B37A6">
        <w:rPr>
          <w:rFonts w:ascii="Courier New" w:hAnsi="Courier New" w:cs="Courier New"/>
          <w:color w:val="335B74" w:themeColor="text2"/>
        </w:rPr>
        <w:t xml:space="preserve">cosa c, </w:t>
      </w:r>
      <w:proofErr w:type="spellStart"/>
      <w:r w:rsidRPr="004B37A6">
        <w:rPr>
          <w:rFonts w:ascii="Courier New" w:hAnsi="Courier New" w:cs="Courier New"/>
          <w:color w:val="335B74" w:themeColor="text2"/>
        </w:rPr>
        <w:t>cc</w:t>
      </w:r>
      <w:proofErr w:type="spellEnd"/>
      <w:r w:rsidRPr="004B37A6">
        <w:rPr>
          <w:rFonts w:ascii="Courier New" w:hAnsi="Courier New" w:cs="Courier New"/>
          <w:color w:val="335B74" w:themeColor="text2"/>
        </w:rPr>
        <w:t>;</w:t>
      </w:r>
    </w:p>
    <w:p w14:paraId="159FCA30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4B37A6">
        <w:rPr>
          <w:rFonts w:ascii="Courier New" w:hAnsi="Courier New" w:cs="Courier New"/>
          <w:color w:val="335B74" w:themeColor="text2"/>
        </w:rPr>
        <w:t>apuntadorACosa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 </w:t>
      </w:r>
      <w:proofErr w:type="spellStart"/>
      <w:r w:rsidRPr="004B37A6">
        <w:rPr>
          <w:rFonts w:ascii="Courier New" w:hAnsi="Courier New" w:cs="Courier New"/>
          <w:color w:val="335B74" w:themeColor="text2"/>
        </w:rPr>
        <w:t>apuntC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, </w:t>
      </w:r>
      <w:proofErr w:type="spellStart"/>
      <w:r w:rsidRPr="004B37A6">
        <w:rPr>
          <w:rFonts w:ascii="Courier New" w:hAnsi="Courier New" w:cs="Courier New"/>
          <w:color w:val="335B74" w:themeColor="text2"/>
        </w:rPr>
        <w:t>apuntCC</w:t>
      </w:r>
      <w:proofErr w:type="spellEnd"/>
      <w:r w:rsidRPr="004B37A6">
        <w:rPr>
          <w:rFonts w:ascii="Courier New" w:hAnsi="Courier New" w:cs="Courier New"/>
          <w:color w:val="335B74" w:themeColor="text2"/>
        </w:rPr>
        <w:t>;</w:t>
      </w:r>
    </w:p>
    <w:p w14:paraId="2E1C4724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</w:p>
    <w:p w14:paraId="0DE1F04C" w14:textId="77777777" w:rsidR="004B37A6" w:rsidRPr="00D173B1" w:rsidRDefault="004B37A6" w:rsidP="004B37A6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 xml:space="preserve">int 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main(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>) {</w:t>
      </w:r>
    </w:p>
    <w:p w14:paraId="2FCC3A46" w14:textId="77777777" w:rsidR="004B37A6" w:rsidRPr="00D173B1" w:rsidRDefault="004B37A6" w:rsidP="004B37A6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apuntC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 xml:space="preserve"> = 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NULL;</w:t>
      </w:r>
      <w:proofErr w:type="gramEnd"/>
    </w:p>
    <w:p w14:paraId="48E45EC7" w14:textId="77777777" w:rsidR="004B37A6" w:rsidRPr="00D173B1" w:rsidRDefault="004B37A6" w:rsidP="004B37A6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apuntCC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 xml:space="preserve"> = malloc(</w:t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(int)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7C14DFD7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proofErr w:type="spellStart"/>
      <w:r w:rsidRPr="004B37A6">
        <w:rPr>
          <w:rFonts w:ascii="Courier New" w:hAnsi="Courier New" w:cs="Courier New"/>
          <w:color w:val="335B74" w:themeColor="text2"/>
        </w:rPr>
        <w:t>return</w:t>
      </w:r>
      <w:proofErr w:type="spellEnd"/>
      <w:r w:rsidRPr="004B37A6">
        <w:rPr>
          <w:rFonts w:ascii="Courier New" w:hAnsi="Courier New" w:cs="Courier New"/>
          <w:color w:val="335B74" w:themeColor="text2"/>
        </w:rPr>
        <w:t xml:space="preserve"> 0;</w:t>
      </w:r>
      <w:r w:rsidRPr="004B37A6">
        <w:rPr>
          <w:rFonts w:ascii="Courier New" w:hAnsi="Courier New" w:cs="Courier New"/>
          <w:color w:val="335B74" w:themeColor="text2"/>
        </w:rPr>
        <w:tab/>
      </w:r>
      <w:r w:rsidRPr="004B37A6">
        <w:rPr>
          <w:rFonts w:ascii="Courier New" w:hAnsi="Courier New" w:cs="Courier New"/>
          <w:color w:val="335B74" w:themeColor="text2"/>
        </w:rPr>
        <w:tab/>
      </w:r>
      <w:r w:rsidRPr="004B37A6">
        <w:rPr>
          <w:rFonts w:ascii="Courier New" w:hAnsi="Courier New" w:cs="Courier New"/>
          <w:color w:val="335B74" w:themeColor="text2"/>
        </w:rPr>
        <w:tab/>
      </w:r>
    </w:p>
    <w:p w14:paraId="47DC3C5B" w14:textId="77777777" w:rsidR="004B37A6" w:rsidRPr="004B37A6" w:rsidRDefault="004B37A6" w:rsidP="004B37A6">
      <w:pPr>
        <w:pStyle w:val="Prrafodelista"/>
        <w:rPr>
          <w:rFonts w:ascii="Courier New" w:hAnsi="Courier New" w:cs="Courier New"/>
          <w:color w:val="335B74" w:themeColor="text2"/>
        </w:rPr>
      </w:pPr>
      <w:r w:rsidRPr="004B37A6">
        <w:rPr>
          <w:rFonts w:ascii="Courier New" w:hAnsi="Courier New" w:cs="Courier New"/>
          <w:color w:val="335B74" w:themeColor="text2"/>
        </w:rPr>
        <w:t>}</w:t>
      </w:r>
    </w:p>
    <w:p w14:paraId="3A5B5BC4" w14:textId="2CBCD09D" w:rsidR="00F449C5" w:rsidRPr="00802056" w:rsidRDefault="00F449C5" w:rsidP="00277570">
      <w:pPr>
        <w:pStyle w:val="Prrafodelista"/>
        <w:autoSpaceDE w:val="0"/>
        <w:autoSpaceDN w:val="0"/>
        <w:adjustRightInd w:val="0"/>
        <w:spacing w:before="240" w:after="0" w:line="240" w:lineRule="auto"/>
        <w:ind w:left="360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 </w:t>
      </w:r>
      <w:r w:rsidR="00264B3A" w:rsidRPr="00802056">
        <w:rPr>
          <w:rFonts w:ascii="Calibri Light" w:hAnsi="Calibri Light" w:cs="Calibri Light"/>
        </w:rPr>
        <w:t>¿Qué contienen las siguientes variables?</w:t>
      </w:r>
      <w:r w:rsidRPr="00802056">
        <w:rPr>
          <w:rFonts w:ascii="Calibri Light" w:hAnsi="Calibri Light" w:cs="Calibri Light"/>
        </w:rPr>
        <w:t xml:space="preserve"> </w:t>
      </w:r>
    </w:p>
    <w:p w14:paraId="4DB8E4C1" w14:textId="77777777" w:rsidR="00425C65" w:rsidRDefault="00425C6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  <w:sectPr w:rsidR="00425C65" w:rsidSect="00F66347">
          <w:headerReference w:type="default" r:id="rId10"/>
          <w:footerReference w:type="default" r:id="rId11"/>
          <w:pgSz w:w="12240" w:h="15840"/>
          <w:pgMar w:top="1134" w:right="1440" w:bottom="1440" w:left="1440" w:header="720" w:footer="720" w:gutter="0"/>
          <w:cols w:space="720"/>
          <w:titlePg/>
          <w:docGrid w:linePitch="286"/>
        </w:sectPr>
      </w:pPr>
    </w:p>
    <w:p w14:paraId="5DDC49B0" w14:textId="4A41311C" w:rsidR="00F449C5" w:rsidRPr="00802056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</w:pPr>
      <w:proofErr w:type="spellStart"/>
      <w:r w:rsidRPr="00802056">
        <w:rPr>
          <w:rFonts w:ascii="Calibri Light" w:hAnsi="Calibri Light" w:cs="Calibri Light"/>
        </w:rPr>
        <w:t>apuntC</w:t>
      </w:r>
      <w:proofErr w:type="spellEnd"/>
      <w:r w:rsidR="00D173B1">
        <w:rPr>
          <w:rFonts w:ascii="Calibri Light" w:hAnsi="Calibri Light" w:cs="Calibri Light"/>
        </w:rPr>
        <w:t xml:space="preserve"> </w:t>
      </w:r>
    </w:p>
    <w:p w14:paraId="6703DCD2" w14:textId="57B9D258" w:rsidR="00F449C5" w:rsidRPr="00802056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</w:pPr>
      <w:proofErr w:type="spellStart"/>
      <w:r w:rsidRPr="00802056">
        <w:rPr>
          <w:rFonts w:ascii="Calibri Light" w:hAnsi="Calibri Light" w:cs="Calibri Light"/>
        </w:rPr>
        <w:t>apuntCC</w:t>
      </w:r>
      <w:proofErr w:type="spellEnd"/>
      <w:r w:rsidR="00171CE3" w:rsidRPr="00802056">
        <w:rPr>
          <w:rFonts w:ascii="Calibri Light" w:hAnsi="Calibri Light" w:cs="Calibri Light"/>
        </w:rPr>
        <w:t xml:space="preserve"> </w:t>
      </w:r>
    </w:p>
    <w:p w14:paraId="1A3B561C" w14:textId="6E28F1DB" w:rsidR="00F449C5" w:rsidRPr="00802056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 xml:space="preserve">c </w:t>
      </w:r>
      <w:r w:rsidR="00171CE3" w:rsidRPr="00802056">
        <w:rPr>
          <w:rFonts w:ascii="Calibri Light" w:hAnsi="Calibri Light" w:cs="Calibri Light"/>
        </w:rPr>
        <w:t xml:space="preserve"> </w:t>
      </w:r>
    </w:p>
    <w:p w14:paraId="71632046" w14:textId="685025C2" w:rsidR="00F449C5" w:rsidRPr="00802056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</w:pPr>
      <w:proofErr w:type="spellStart"/>
      <w:r w:rsidRPr="00802056">
        <w:rPr>
          <w:rFonts w:ascii="Calibri Light" w:hAnsi="Calibri Light" w:cs="Calibri Light"/>
        </w:rPr>
        <w:t>cc</w:t>
      </w:r>
      <w:proofErr w:type="spellEnd"/>
      <w:r w:rsidR="00171CE3" w:rsidRPr="00802056">
        <w:rPr>
          <w:rFonts w:ascii="Calibri Light" w:hAnsi="Calibri Light" w:cs="Calibri Light"/>
        </w:rPr>
        <w:t xml:space="preserve"> </w:t>
      </w:r>
    </w:p>
    <w:p w14:paraId="02DA0ECD" w14:textId="45DD2B6C" w:rsidR="00F449C5" w:rsidRPr="00B95B01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</w:pPr>
      <w:r w:rsidRPr="00B95B01">
        <w:rPr>
          <w:rFonts w:ascii="Calibri Light" w:hAnsi="Calibri Light" w:cs="Calibri Light"/>
        </w:rPr>
        <w:t>*</w:t>
      </w:r>
      <w:proofErr w:type="spellStart"/>
      <w:r w:rsidRPr="00B95B01">
        <w:rPr>
          <w:rFonts w:ascii="Calibri Light" w:hAnsi="Calibri Light" w:cs="Calibri Light"/>
        </w:rPr>
        <w:t>apuntC</w:t>
      </w:r>
      <w:proofErr w:type="spellEnd"/>
      <w:r w:rsidR="00171CE3" w:rsidRPr="00B95B01">
        <w:rPr>
          <w:rFonts w:ascii="Calibri Light" w:hAnsi="Calibri Light" w:cs="Calibri Light"/>
        </w:rPr>
        <w:t xml:space="preserve"> </w:t>
      </w:r>
    </w:p>
    <w:p w14:paraId="492CAEA2" w14:textId="77777777" w:rsidR="00425C65" w:rsidRDefault="00F449C5" w:rsidP="008B26B2">
      <w:pPr>
        <w:pStyle w:val="Prrafodelista"/>
        <w:numPr>
          <w:ilvl w:val="0"/>
          <w:numId w:val="21"/>
        </w:numPr>
        <w:spacing w:after="0"/>
        <w:contextualSpacing w:val="0"/>
        <w:rPr>
          <w:rFonts w:ascii="Calibri Light" w:hAnsi="Calibri Light" w:cs="Calibri Light"/>
        </w:rPr>
        <w:sectPr w:rsidR="00425C65" w:rsidSect="00425C65">
          <w:type w:val="continuous"/>
          <w:pgSz w:w="12240" w:h="15840"/>
          <w:pgMar w:top="1134" w:right="1440" w:bottom="1440" w:left="1440" w:header="720" w:footer="720" w:gutter="0"/>
          <w:cols w:num="2" w:space="720"/>
          <w:titlePg/>
          <w:docGrid w:linePitch="286"/>
        </w:sectPr>
      </w:pPr>
      <w:r w:rsidRPr="00802056">
        <w:rPr>
          <w:rFonts w:ascii="Calibri Light" w:hAnsi="Calibri Light" w:cs="Calibri Light"/>
        </w:rPr>
        <w:t>*</w:t>
      </w:r>
      <w:proofErr w:type="spellStart"/>
      <w:r w:rsidRPr="00802056">
        <w:rPr>
          <w:rFonts w:ascii="Calibri Light" w:hAnsi="Calibri Light" w:cs="Calibri Light"/>
        </w:rPr>
        <w:t>apuntCC</w:t>
      </w:r>
      <w:proofErr w:type="spellEnd"/>
    </w:p>
    <w:p w14:paraId="315CD882" w14:textId="25C44BAE" w:rsidR="00F449C5" w:rsidRDefault="00F449C5" w:rsidP="00425C65">
      <w:pPr>
        <w:pStyle w:val="Prrafodelista"/>
        <w:numPr>
          <w:ilvl w:val="0"/>
          <w:numId w:val="4"/>
        </w:numPr>
        <w:spacing w:before="240" w:after="0"/>
        <w:ind w:left="357" w:hanging="357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lastRenderedPageBreak/>
        <w:t>Suponiendo que:</w:t>
      </w:r>
    </w:p>
    <w:p w14:paraId="42B8B477" w14:textId="77777777" w:rsidR="00895554" w:rsidRPr="00895554" w:rsidRDefault="00895554" w:rsidP="00895554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895554">
        <w:rPr>
          <w:rFonts w:ascii="Courier New" w:hAnsi="Courier New" w:cs="Courier New"/>
          <w:color w:val="335B74" w:themeColor="text2"/>
        </w:rPr>
        <w:t>char</w:t>
      </w:r>
      <w:proofErr w:type="spellEnd"/>
      <w:r w:rsidRPr="00895554">
        <w:rPr>
          <w:rFonts w:ascii="Courier New" w:hAnsi="Courier New" w:cs="Courier New"/>
          <w:color w:val="335B74" w:themeColor="text2"/>
        </w:rPr>
        <w:t xml:space="preserve"> * eso;</w:t>
      </w:r>
    </w:p>
    <w:p w14:paraId="51EA4947" w14:textId="224F208B" w:rsidR="008D0770" w:rsidRPr="00D173B1" w:rsidRDefault="00F449C5" w:rsidP="008B26B2">
      <w:pPr>
        <w:pStyle w:val="Prrafodelista"/>
        <w:numPr>
          <w:ilvl w:val="0"/>
          <w:numId w:val="22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 xml:space="preserve">Es posible llamar a </w:t>
      </w:r>
      <w:r w:rsidRPr="008D3EED">
        <w:rPr>
          <w:rFonts w:ascii="Courier New" w:hAnsi="Courier New" w:cs="Courier New"/>
          <w:color w:val="335B74" w:themeColor="text2"/>
        </w:rPr>
        <w:t xml:space="preserve">*eso = 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malloc</w:t>
      </w:r>
      <w:proofErr w:type="spellEnd"/>
      <w:r w:rsidRPr="008D3EED">
        <w:rPr>
          <w:rFonts w:ascii="Courier New" w:hAnsi="Courier New" w:cs="Courier New"/>
          <w:color w:val="335B74" w:themeColor="text2"/>
        </w:rPr>
        <w:t>(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sizeof</w:t>
      </w:r>
      <w:proofErr w:type="spellEnd"/>
      <w:r w:rsidRPr="008D3EED">
        <w:rPr>
          <w:rFonts w:ascii="Courier New" w:hAnsi="Courier New" w:cs="Courier New"/>
          <w:color w:val="335B74" w:themeColor="text2"/>
        </w:rPr>
        <w:t>(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int</w:t>
      </w:r>
      <w:proofErr w:type="spellEnd"/>
      <w:r w:rsidRPr="008D3EED">
        <w:rPr>
          <w:rFonts w:ascii="Courier New" w:hAnsi="Courier New" w:cs="Courier New"/>
          <w:color w:val="335B74" w:themeColor="text2"/>
        </w:rPr>
        <w:t>))</w:t>
      </w:r>
      <w:proofErr w:type="gramStart"/>
      <w:r w:rsidRPr="008D3EED">
        <w:rPr>
          <w:rFonts w:ascii="Courier New" w:hAnsi="Courier New" w:cs="Courier New"/>
          <w:color w:val="335B74" w:themeColor="text2"/>
        </w:rPr>
        <w:t>;</w:t>
      </w:r>
      <w:r w:rsidR="008D0770" w:rsidRPr="00D173B1">
        <w:rPr>
          <w:rFonts w:ascii="Calibri Light" w:hAnsi="Calibri Light" w:cs="Calibri Light"/>
        </w:rPr>
        <w:t xml:space="preserve"> </w:t>
      </w:r>
      <w:r w:rsidRPr="008D3EED">
        <w:rPr>
          <w:rFonts w:ascii="Calibri Light" w:hAnsi="Calibri Light" w:cs="Calibri Light"/>
        </w:rPr>
        <w:t>?</w:t>
      </w:r>
      <w:proofErr w:type="gramEnd"/>
      <w:r w:rsidRPr="008D3EED">
        <w:rPr>
          <w:rFonts w:ascii="Calibri Light" w:hAnsi="Calibri Light" w:cs="Calibri Light"/>
        </w:rPr>
        <w:t xml:space="preserve"> </w:t>
      </w:r>
    </w:p>
    <w:p w14:paraId="2409FE70" w14:textId="4748D5F1" w:rsidR="008D0770" w:rsidRPr="00D173B1" w:rsidRDefault="00F449C5" w:rsidP="008B26B2">
      <w:pPr>
        <w:pStyle w:val="Prrafodelista"/>
        <w:numPr>
          <w:ilvl w:val="0"/>
          <w:numId w:val="22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 xml:space="preserve">Y llamar a </w:t>
      </w:r>
      <w:r w:rsidRPr="008D3EED">
        <w:rPr>
          <w:rFonts w:ascii="Courier New" w:hAnsi="Courier New" w:cs="Courier New"/>
          <w:color w:val="335B74" w:themeColor="text2"/>
        </w:rPr>
        <w:t xml:space="preserve">eso = 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malloc</w:t>
      </w:r>
      <w:proofErr w:type="spellEnd"/>
      <w:r w:rsidRPr="008D3EED">
        <w:rPr>
          <w:rFonts w:ascii="Courier New" w:hAnsi="Courier New" w:cs="Courier New"/>
          <w:color w:val="335B74" w:themeColor="text2"/>
        </w:rPr>
        <w:t>(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sizeof</w:t>
      </w:r>
      <w:proofErr w:type="spellEnd"/>
      <w:r w:rsidRPr="008D3EED">
        <w:rPr>
          <w:rFonts w:ascii="Courier New" w:hAnsi="Courier New" w:cs="Courier New"/>
          <w:color w:val="335B74" w:themeColor="text2"/>
        </w:rPr>
        <w:t>(</w:t>
      </w:r>
      <w:proofErr w:type="spellStart"/>
      <w:r w:rsidRPr="008D3EED">
        <w:rPr>
          <w:rFonts w:ascii="Courier New" w:hAnsi="Courier New" w:cs="Courier New"/>
          <w:color w:val="335B74" w:themeColor="text2"/>
        </w:rPr>
        <w:t>int</w:t>
      </w:r>
      <w:proofErr w:type="spellEnd"/>
      <w:r w:rsidRPr="008D3EED">
        <w:rPr>
          <w:rFonts w:ascii="Courier New" w:hAnsi="Courier New" w:cs="Courier New"/>
          <w:color w:val="335B74" w:themeColor="text2"/>
        </w:rPr>
        <w:t>)</w:t>
      </w:r>
      <w:proofErr w:type="gramStart"/>
      <w:r w:rsidRPr="008D3EED">
        <w:rPr>
          <w:rFonts w:ascii="Courier New" w:hAnsi="Courier New" w:cs="Courier New"/>
          <w:color w:val="335B74" w:themeColor="text2"/>
        </w:rPr>
        <w:t>);</w:t>
      </w:r>
      <w:r w:rsidRPr="00D173B1">
        <w:rPr>
          <w:rFonts w:ascii="Calibri Light" w:hAnsi="Calibri Light" w:cs="Calibri Light"/>
        </w:rPr>
        <w:t>?</w:t>
      </w:r>
      <w:proofErr w:type="gramEnd"/>
      <w:r w:rsidRPr="00D173B1">
        <w:rPr>
          <w:rFonts w:ascii="Calibri Light" w:hAnsi="Calibri Light" w:cs="Calibri Light"/>
        </w:rPr>
        <w:t xml:space="preserve"> </w:t>
      </w:r>
    </w:p>
    <w:p w14:paraId="2E72D9C4" w14:textId="24EF196F" w:rsidR="00F449C5" w:rsidRPr="00D173B1" w:rsidRDefault="00F449C5" w:rsidP="008B26B2">
      <w:pPr>
        <w:pStyle w:val="Prrafodelista"/>
        <w:numPr>
          <w:ilvl w:val="0"/>
          <w:numId w:val="22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Explíquelo.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07190E32" w14:textId="3EB72278" w:rsidR="00F449C5" w:rsidRPr="00802056" w:rsidRDefault="00F449C5" w:rsidP="00425C65">
      <w:pPr>
        <w:pStyle w:val="Prrafodelista"/>
        <w:numPr>
          <w:ilvl w:val="0"/>
          <w:numId w:val="4"/>
        </w:numPr>
        <w:spacing w:before="240" w:after="0"/>
        <w:ind w:left="357" w:hanging="357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Suponiendo que:</w:t>
      </w:r>
    </w:p>
    <w:p w14:paraId="776DBEBE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typedef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</w:t>
      </w:r>
      <w:proofErr w:type="spellStart"/>
      <w:r w:rsidRPr="009E1B72">
        <w:rPr>
          <w:rFonts w:ascii="Courier New" w:hAnsi="Courier New" w:cs="Courier New"/>
          <w:color w:val="335B74" w:themeColor="text2"/>
        </w:rPr>
        <w:t>float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acertijo;</w:t>
      </w:r>
    </w:p>
    <w:p w14:paraId="483B794E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typedef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acertijo * </w:t>
      </w:r>
      <w:proofErr w:type="spellStart"/>
      <w:r w:rsidRPr="009E1B72">
        <w:rPr>
          <w:rFonts w:ascii="Courier New" w:hAnsi="Courier New" w:cs="Courier New"/>
          <w:color w:val="335B74" w:themeColor="text2"/>
        </w:rPr>
        <w:t>apAcertijo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; </w:t>
      </w:r>
    </w:p>
    <w:p w14:paraId="67424D68" w14:textId="2CA98FF6" w:rsidR="00F449C5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apAcertijo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a1, a2;</w:t>
      </w:r>
    </w:p>
    <w:p w14:paraId="5C90E191" w14:textId="3A4ACE10" w:rsidR="00F449C5" w:rsidRPr="00D173B1" w:rsidRDefault="00264B3A" w:rsidP="003F3090">
      <w:pPr>
        <w:spacing w:after="0"/>
        <w:ind w:firstLine="36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¿Cuáles de los siguientes enunciados serán posibles?</w:t>
      </w:r>
    </w:p>
    <w:p w14:paraId="0391F249" w14:textId="77777777" w:rsidR="00425C65" w:rsidRDefault="00425C6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  <w:sectPr w:rsidR="00425C65" w:rsidSect="00425C65">
          <w:type w:val="continuous"/>
          <w:pgSz w:w="12240" w:h="15840"/>
          <w:pgMar w:top="1134" w:right="1440" w:bottom="1440" w:left="1440" w:header="720" w:footer="720" w:gutter="0"/>
          <w:cols w:space="720"/>
          <w:titlePg/>
          <w:docGrid w:linePitch="286"/>
        </w:sectPr>
      </w:pPr>
    </w:p>
    <w:p w14:paraId="3D2A4EBE" w14:textId="37CCA15C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a1 = 1.1;</w:t>
      </w:r>
      <w:r w:rsidR="000A341B" w:rsidRPr="00D173B1">
        <w:rPr>
          <w:rFonts w:ascii="Calibri Light" w:hAnsi="Calibri Light" w:cs="Calibri Light"/>
        </w:rPr>
        <w:t xml:space="preserve"> </w:t>
      </w:r>
      <w:r w:rsidR="00D173B1" w:rsidRPr="00D173B1">
        <w:rPr>
          <w:rFonts w:ascii="Calibri Light" w:hAnsi="Calibri Light" w:cs="Calibri Light"/>
        </w:rPr>
        <w:t xml:space="preserve"> </w:t>
      </w:r>
    </w:p>
    <w:p w14:paraId="1B1BAB6A" w14:textId="67578882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a1 = *1.1;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0F8BB390" w14:textId="5BB58D7F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  <w:lang w:val="en-US"/>
        </w:rPr>
      </w:pPr>
      <w:r w:rsidRPr="00D173B1">
        <w:rPr>
          <w:rFonts w:ascii="Calibri Light" w:hAnsi="Calibri Light" w:cs="Calibri Light"/>
          <w:lang w:val="en-US"/>
        </w:rPr>
        <w:t>a1 = malloc(</w:t>
      </w:r>
      <w:proofErr w:type="spellStart"/>
      <w:r w:rsidRPr="00D173B1">
        <w:rPr>
          <w:rFonts w:ascii="Calibri Light" w:hAnsi="Calibri Light" w:cs="Calibri Light"/>
          <w:lang w:val="en-US"/>
        </w:rPr>
        <w:t>sizeof</w:t>
      </w:r>
      <w:proofErr w:type="spellEnd"/>
      <w:r w:rsidRPr="00D173B1">
        <w:rPr>
          <w:rFonts w:ascii="Calibri Light" w:hAnsi="Calibri Light" w:cs="Calibri Light"/>
          <w:lang w:val="en-US"/>
        </w:rPr>
        <w:t>(float)</w:t>
      </w:r>
      <w:proofErr w:type="gramStart"/>
      <w:r w:rsidRPr="00D173B1">
        <w:rPr>
          <w:rFonts w:ascii="Calibri Light" w:hAnsi="Calibri Light" w:cs="Calibri Light"/>
          <w:lang w:val="en-US"/>
        </w:rPr>
        <w:t>);</w:t>
      </w:r>
      <w:proofErr w:type="gramEnd"/>
      <w:r w:rsidR="000A341B" w:rsidRPr="00D173B1">
        <w:rPr>
          <w:rFonts w:ascii="Calibri Light" w:hAnsi="Calibri Light" w:cs="Calibri Light"/>
          <w:lang w:val="en-US"/>
        </w:rPr>
        <w:t xml:space="preserve"> </w:t>
      </w:r>
      <w:r w:rsidR="00D173B1" w:rsidRPr="00D173B1">
        <w:rPr>
          <w:rFonts w:ascii="Calibri Light" w:hAnsi="Calibri Light" w:cs="Calibri Light"/>
          <w:lang w:val="en-US"/>
        </w:rPr>
        <w:t xml:space="preserve"> </w:t>
      </w:r>
    </w:p>
    <w:p w14:paraId="7D745BAC" w14:textId="5904442A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a1 = NULL;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73EDD6CF" w14:textId="0EB708A0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*a1 = 1.1;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0656B0D3" w14:textId="46EEA5D3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  <w:lang w:val="en-US"/>
        </w:rPr>
      </w:pPr>
      <w:r w:rsidRPr="00D173B1">
        <w:rPr>
          <w:rFonts w:ascii="Calibri Light" w:hAnsi="Calibri Light" w:cs="Calibri Light"/>
          <w:lang w:val="en-US"/>
        </w:rPr>
        <w:t>*a1 = malloc(</w:t>
      </w:r>
      <w:proofErr w:type="spellStart"/>
      <w:r w:rsidRPr="00D173B1">
        <w:rPr>
          <w:rFonts w:ascii="Calibri Light" w:hAnsi="Calibri Light" w:cs="Calibri Light"/>
          <w:lang w:val="en-US"/>
        </w:rPr>
        <w:t>sizeof</w:t>
      </w:r>
      <w:proofErr w:type="spellEnd"/>
      <w:r w:rsidRPr="00D173B1">
        <w:rPr>
          <w:rFonts w:ascii="Calibri Light" w:hAnsi="Calibri Light" w:cs="Calibri Light"/>
          <w:lang w:val="en-US"/>
        </w:rPr>
        <w:t>(int)</w:t>
      </w:r>
      <w:proofErr w:type="gramStart"/>
      <w:r w:rsidRPr="00D173B1">
        <w:rPr>
          <w:rFonts w:ascii="Calibri Light" w:hAnsi="Calibri Light" w:cs="Calibri Light"/>
          <w:lang w:val="en-US"/>
        </w:rPr>
        <w:t>);</w:t>
      </w:r>
      <w:proofErr w:type="gramEnd"/>
      <w:r w:rsidR="000A341B" w:rsidRPr="00D173B1">
        <w:rPr>
          <w:rFonts w:ascii="Calibri Light" w:hAnsi="Calibri Light" w:cs="Calibri Light"/>
          <w:lang w:val="en-US"/>
        </w:rPr>
        <w:t xml:space="preserve"> </w:t>
      </w:r>
    </w:p>
    <w:p w14:paraId="46CA383D" w14:textId="6CA9D0B1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a2 = a1;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56DC4EBB" w14:textId="7281D4A5" w:rsidR="00F449C5" w:rsidRPr="00D173B1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</w:pPr>
      <w:r w:rsidRPr="00D173B1">
        <w:rPr>
          <w:rFonts w:ascii="Calibri Light" w:hAnsi="Calibri Light" w:cs="Calibri Light"/>
        </w:rPr>
        <w:t>a2 = *1.1;</w:t>
      </w:r>
      <w:r w:rsidR="000A341B" w:rsidRPr="00D173B1">
        <w:rPr>
          <w:rFonts w:ascii="Calibri Light" w:hAnsi="Calibri Light" w:cs="Calibri Light"/>
        </w:rPr>
        <w:t xml:space="preserve"> </w:t>
      </w:r>
    </w:p>
    <w:p w14:paraId="11089AF6" w14:textId="77777777" w:rsidR="00425C65" w:rsidRDefault="00F449C5" w:rsidP="00BB0426">
      <w:pPr>
        <w:pStyle w:val="Prrafodelista"/>
        <w:numPr>
          <w:ilvl w:val="0"/>
          <w:numId w:val="23"/>
        </w:numPr>
        <w:spacing w:after="0"/>
        <w:contextualSpacing w:val="0"/>
        <w:rPr>
          <w:rFonts w:ascii="Calibri Light" w:hAnsi="Calibri Light" w:cs="Calibri Light"/>
        </w:rPr>
        <w:sectPr w:rsidR="00425C65" w:rsidSect="00425C65">
          <w:type w:val="continuous"/>
          <w:pgSz w:w="12240" w:h="15840"/>
          <w:pgMar w:top="1134" w:right="1440" w:bottom="1440" w:left="1440" w:header="720" w:footer="720" w:gutter="0"/>
          <w:cols w:num="2" w:space="720"/>
          <w:titlePg/>
          <w:docGrid w:linePitch="286"/>
        </w:sectPr>
      </w:pPr>
      <w:r w:rsidRPr="00D173B1">
        <w:rPr>
          <w:rFonts w:ascii="Calibri Light" w:hAnsi="Calibri Light" w:cs="Calibri Light"/>
        </w:rPr>
        <w:t>a2 = *a1;</w:t>
      </w:r>
    </w:p>
    <w:p w14:paraId="15A3F37B" w14:textId="092D25EB" w:rsidR="00F449C5" w:rsidRDefault="00264B3A" w:rsidP="003F3090">
      <w:pPr>
        <w:pStyle w:val="Prrafodelista"/>
        <w:numPr>
          <w:ilvl w:val="0"/>
          <w:numId w:val="4"/>
        </w:numPr>
        <w:spacing w:before="240" w:after="0"/>
        <w:ind w:left="357" w:hanging="357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¿Qué salida tiene el siguiente programa?</w:t>
      </w:r>
    </w:p>
    <w:p w14:paraId="0FF0B123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>include &lt;</w:t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stdio.h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&gt;</w:t>
      </w:r>
    </w:p>
    <w:p w14:paraId="1FC83813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#include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 xml:space="preserve"> &lt;</w:t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stdlib.h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&gt;</w:t>
      </w:r>
    </w:p>
    <w:p w14:paraId="5F1BF8C2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</w:p>
    <w:p w14:paraId="4F230BBC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typedef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</w:t>
      </w:r>
      <w:proofErr w:type="spellStart"/>
      <w:r w:rsidRPr="009E1B72">
        <w:rPr>
          <w:rFonts w:ascii="Courier New" w:hAnsi="Courier New" w:cs="Courier New"/>
          <w:color w:val="335B74" w:themeColor="text2"/>
        </w:rPr>
        <w:t>char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*</w:t>
      </w:r>
      <w:proofErr w:type="spellStart"/>
      <w:r w:rsidRPr="009E1B72">
        <w:rPr>
          <w:rFonts w:ascii="Courier New" w:hAnsi="Courier New" w:cs="Courier New"/>
          <w:color w:val="335B74" w:themeColor="text2"/>
        </w:rPr>
        <w:t>apuntadorC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; </w:t>
      </w:r>
    </w:p>
    <w:p w14:paraId="0E85FC4C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apuntadorC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a1, a2;</w:t>
      </w:r>
    </w:p>
    <w:p w14:paraId="452CB0A6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</w:p>
    <w:p w14:paraId="5E819D41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 xml:space="preserve">int 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main(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>) {</w:t>
      </w:r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2D7AB55C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  <w:t>a1 = malloc(</w:t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(char)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578C4FBB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  <w:t>a2 = malloc(</w:t>
      </w:r>
      <w:proofErr w:type="spellStart"/>
      <w:r w:rsidRPr="00D173B1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(char)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3CDB9373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  <w:t>*a1 = 'A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';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4EB46670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  <w:t>*a2 = 'B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';</w:t>
      </w:r>
      <w:proofErr w:type="gramEnd"/>
    </w:p>
    <w:p w14:paraId="79CAB159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proofErr w:type="spellStart"/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printf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(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>"%c \n", *a1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</w:p>
    <w:p w14:paraId="70029B4A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proofErr w:type="spellStart"/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printf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(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>"%c \n", *a2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2F0C5EBE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ab/>
        <w:t xml:space="preserve">return </w:t>
      </w:r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0;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r w:rsidRPr="00D173B1">
        <w:rPr>
          <w:rFonts w:ascii="Courier New" w:hAnsi="Courier New" w:cs="Courier New"/>
          <w:color w:val="335B74" w:themeColor="text2"/>
          <w:lang w:val="en-US"/>
        </w:rPr>
        <w:tab/>
      </w:r>
      <w:r w:rsidRPr="00D173B1">
        <w:rPr>
          <w:rFonts w:ascii="Courier New" w:hAnsi="Courier New" w:cs="Courier New"/>
          <w:color w:val="335B74" w:themeColor="text2"/>
          <w:lang w:val="en-US"/>
        </w:rPr>
        <w:tab/>
      </w:r>
    </w:p>
    <w:p w14:paraId="089B786B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r w:rsidRPr="009E1B72">
        <w:rPr>
          <w:rFonts w:ascii="Courier New" w:hAnsi="Courier New" w:cs="Courier New"/>
          <w:color w:val="335B74" w:themeColor="text2"/>
        </w:rPr>
        <w:t>}</w:t>
      </w:r>
    </w:p>
    <w:p w14:paraId="3AC3A214" w14:textId="51D7F8B3" w:rsidR="00F449C5" w:rsidRDefault="00F449C5" w:rsidP="00197B9F">
      <w:pPr>
        <w:pStyle w:val="Prrafodelista"/>
        <w:numPr>
          <w:ilvl w:val="0"/>
          <w:numId w:val="4"/>
        </w:numPr>
        <w:spacing w:before="240"/>
        <w:ind w:left="357" w:hanging="357"/>
        <w:contextualSpacing w:val="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Dadas las siguientes definiciones y declaraciones</w:t>
      </w:r>
      <w:r w:rsidR="009E1B72">
        <w:rPr>
          <w:rFonts w:ascii="Calibri Light" w:hAnsi="Calibri Light" w:cs="Calibri Light"/>
        </w:rPr>
        <w:t>:</w:t>
      </w:r>
    </w:p>
    <w:p w14:paraId="5EFB9E2E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 xml:space="preserve">typedef int * </w:t>
      </w:r>
      <w:proofErr w:type="spellStart"/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tpEntero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 xml:space="preserve"> </w:t>
      </w:r>
    </w:p>
    <w:p w14:paraId="75F043F1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D173B1">
        <w:rPr>
          <w:rFonts w:ascii="Courier New" w:hAnsi="Courier New" w:cs="Courier New"/>
          <w:color w:val="335B74" w:themeColor="text2"/>
          <w:lang w:val="en-US"/>
        </w:rPr>
        <w:t xml:space="preserve">typedef char * </w:t>
      </w:r>
      <w:proofErr w:type="spellStart"/>
      <w:proofErr w:type="gramStart"/>
      <w:r w:rsidRPr="00D173B1">
        <w:rPr>
          <w:rFonts w:ascii="Courier New" w:hAnsi="Courier New" w:cs="Courier New"/>
          <w:color w:val="335B74" w:themeColor="text2"/>
          <w:lang w:val="en-US"/>
        </w:rPr>
        <w:t>tpCaracter</w:t>
      </w:r>
      <w:proofErr w:type="spellEnd"/>
      <w:r w:rsidRPr="00D173B1">
        <w:rPr>
          <w:rFonts w:ascii="Courier New" w:hAnsi="Courier New" w:cs="Courier New"/>
          <w:color w:val="335B74" w:themeColor="text2"/>
          <w:lang w:val="en-US"/>
        </w:rPr>
        <w:t>;</w:t>
      </w:r>
      <w:proofErr w:type="gramEnd"/>
      <w:r w:rsidRPr="00D173B1">
        <w:rPr>
          <w:rFonts w:ascii="Courier New" w:hAnsi="Courier New" w:cs="Courier New"/>
          <w:color w:val="335B74" w:themeColor="text2"/>
          <w:lang w:val="en-US"/>
        </w:rPr>
        <w:t xml:space="preserve"> </w:t>
      </w:r>
    </w:p>
    <w:p w14:paraId="1D6B70B6" w14:textId="77777777" w:rsidR="009E1B72" w:rsidRPr="00D173B1" w:rsidRDefault="009E1B72" w:rsidP="009E1B72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</w:p>
    <w:p w14:paraId="3DCFA8D8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tpEntero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p1, p2;</w:t>
      </w:r>
    </w:p>
    <w:p w14:paraId="628D3F2F" w14:textId="77777777" w:rsidR="009E1B72" w:rsidRPr="009E1B72" w:rsidRDefault="009E1B72" w:rsidP="009E1B72">
      <w:pPr>
        <w:pStyle w:val="Prrafodelista"/>
        <w:rPr>
          <w:rFonts w:ascii="Courier New" w:hAnsi="Courier New" w:cs="Courier New"/>
          <w:color w:val="335B74" w:themeColor="text2"/>
        </w:rPr>
      </w:pPr>
      <w:proofErr w:type="spellStart"/>
      <w:r w:rsidRPr="009E1B72">
        <w:rPr>
          <w:rFonts w:ascii="Courier New" w:hAnsi="Courier New" w:cs="Courier New"/>
          <w:color w:val="335B74" w:themeColor="text2"/>
        </w:rPr>
        <w:t>tpCaracter</w:t>
      </w:r>
      <w:proofErr w:type="spellEnd"/>
      <w:r w:rsidRPr="009E1B72">
        <w:rPr>
          <w:rFonts w:ascii="Courier New" w:hAnsi="Courier New" w:cs="Courier New"/>
          <w:color w:val="335B74" w:themeColor="text2"/>
        </w:rPr>
        <w:t xml:space="preserve"> q1, q2, q3;</w:t>
      </w:r>
    </w:p>
    <w:p w14:paraId="252B9585" w14:textId="7D1265E6" w:rsidR="00F449C5" w:rsidRPr="00802056" w:rsidRDefault="00264B3A" w:rsidP="00F72793">
      <w:pPr>
        <w:ind w:firstLine="360"/>
        <w:rPr>
          <w:rFonts w:ascii="Calibri Light" w:hAnsi="Calibri Light" w:cs="Calibri Light"/>
        </w:rPr>
      </w:pPr>
      <w:r w:rsidRPr="00802056">
        <w:rPr>
          <w:rFonts w:ascii="Calibri Light" w:hAnsi="Calibri Light" w:cs="Calibri Light"/>
        </w:rPr>
        <w:t>¿Cuál será la salida de los siguientes fragmentos de código?</w:t>
      </w:r>
    </w:p>
    <w:p w14:paraId="1B096DFF" w14:textId="77777777" w:rsidR="00425C65" w:rsidRDefault="00425C65" w:rsidP="00425C65">
      <w:pPr>
        <w:pStyle w:val="Prrafodelista"/>
        <w:numPr>
          <w:ilvl w:val="0"/>
          <w:numId w:val="24"/>
        </w:numPr>
        <w:spacing w:after="0"/>
        <w:ind w:left="709"/>
        <w:contextualSpacing w:val="0"/>
        <w:rPr>
          <w:rFonts w:ascii="Courier New" w:hAnsi="Courier New" w:cs="Courier New"/>
        </w:rPr>
      </w:pPr>
    </w:p>
    <w:p w14:paraId="1413CA10" w14:textId="71BA8190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p1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int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</w:t>
      </w:r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</w:p>
    <w:p w14:paraId="563B8ADF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p2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int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</w:p>
    <w:p w14:paraId="454B7CA8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*p1 = 5;</w:t>
      </w:r>
    </w:p>
    <w:p w14:paraId="7BFA053B" w14:textId="7F06A980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*p2 = *p1 + 20;</w:t>
      </w:r>
      <w:r w:rsidR="00276B70" w:rsidRPr="00425C65">
        <w:rPr>
          <w:rFonts w:ascii="Courier New" w:hAnsi="Courier New" w:cs="Courier New"/>
          <w:color w:val="335B74" w:themeColor="text2"/>
          <w:lang w:val="en-US"/>
        </w:rPr>
        <w:t xml:space="preserve"> </w:t>
      </w:r>
    </w:p>
    <w:p w14:paraId="41A79E39" w14:textId="77777777" w:rsidR="00F449C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proofErr w:type="spellStart"/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printf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gramEnd"/>
      <w:r w:rsidRPr="00425C65">
        <w:rPr>
          <w:rFonts w:ascii="Courier New" w:hAnsi="Courier New" w:cs="Courier New"/>
          <w:color w:val="335B74" w:themeColor="text2"/>
          <w:lang w:val="en-US"/>
        </w:rPr>
        <w:t>"*p1 igual a %d, *p2 igual a %d\n", *p1, *p2</w:t>
      </w:r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</w:p>
    <w:p w14:paraId="2F38E4BA" w14:textId="77777777" w:rsidR="00425C65" w:rsidRPr="00425C65" w:rsidRDefault="00425C6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</w:p>
    <w:p w14:paraId="5740CC8B" w14:textId="77777777" w:rsidR="00425C65" w:rsidRPr="00425C65" w:rsidRDefault="00425C65" w:rsidP="00425C65">
      <w:pPr>
        <w:pStyle w:val="Prrafodelista"/>
        <w:numPr>
          <w:ilvl w:val="0"/>
          <w:numId w:val="24"/>
        </w:numPr>
        <w:spacing w:after="0"/>
        <w:ind w:left="709"/>
        <w:contextualSpacing w:val="0"/>
        <w:rPr>
          <w:rFonts w:ascii="Courier New" w:hAnsi="Courier New" w:cs="Courier New"/>
        </w:rPr>
      </w:pPr>
    </w:p>
    <w:p w14:paraId="566DB8DD" w14:textId="4B1DF4AF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p2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int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</w:p>
    <w:p w14:paraId="4A59CD0D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*p2 = 2;</w:t>
      </w:r>
    </w:p>
    <w:p w14:paraId="721C5299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*p2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pow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(*p2,2);</w:t>
      </w:r>
    </w:p>
    <w:p w14:paraId="4399A07B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p1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int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  <w:r w:rsidRPr="00425C65">
        <w:rPr>
          <w:rFonts w:ascii="Courier New" w:hAnsi="Courier New" w:cs="Courier New"/>
          <w:color w:val="335B74" w:themeColor="text2"/>
          <w:lang w:val="en-US"/>
        </w:rPr>
        <w:tab/>
      </w:r>
    </w:p>
    <w:p w14:paraId="77AE73E9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*p1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fmod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(*p2,3);</w:t>
      </w:r>
    </w:p>
    <w:p w14:paraId="30EE1CCE" w14:textId="56BAB1B5" w:rsid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proofErr w:type="spellStart"/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printf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gramEnd"/>
      <w:r w:rsidRPr="00425C65">
        <w:rPr>
          <w:rFonts w:ascii="Courier New" w:hAnsi="Courier New" w:cs="Courier New"/>
          <w:color w:val="335B74" w:themeColor="text2"/>
          <w:lang w:val="en-US"/>
        </w:rPr>
        <w:t>"*p1 igual a %d, *p2 igual a %d\n", *p1, *p2</w:t>
      </w:r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);</w:t>
      </w:r>
      <w:proofErr w:type="gramEnd"/>
    </w:p>
    <w:p w14:paraId="3FCCE03C" w14:textId="77777777" w:rsidR="00425C65" w:rsidRPr="00425C65" w:rsidRDefault="00425C6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</w:p>
    <w:p w14:paraId="3219669A" w14:textId="77777777" w:rsidR="00425C65" w:rsidRPr="00425C65" w:rsidRDefault="00425C65" w:rsidP="00425C65">
      <w:pPr>
        <w:pStyle w:val="Prrafodelista"/>
        <w:numPr>
          <w:ilvl w:val="0"/>
          <w:numId w:val="24"/>
        </w:numPr>
        <w:spacing w:after="0"/>
        <w:ind w:left="709"/>
        <w:contextualSpacing w:val="0"/>
        <w:rPr>
          <w:rFonts w:ascii="Courier New" w:hAnsi="Courier New" w:cs="Courier New"/>
        </w:rPr>
      </w:pPr>
    </w:p>
    <w:p w14:paraId="24B86B9E" w14:textId="45BB00C5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q1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char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</w:p>
    <w:p w14:paraId="520554DA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q2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char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</w:p>
    <w:p w14:paraId="319521D6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 xml:space="preserve">q3 = 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malloc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sizeof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spellStart"/>
      <w:r w:rsidRPr="00425C65">
        <w:rPr>
          <w:rFonts w:ascii="Courier New" w:hAnsi="Courier New" w:cs="Courier New"/>
          <w:color w:val="335B74" w:themeColor="text2"/>
          <w:lang w:val="en-US"/>
        </w:rPr>
        <w:t>char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));</w:t>
      </w:r>
    </w:p>
    <w:p w14:paraId="413FE522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*q1 = 'Y';</w:t>
      </w:r>
    </w:p>
    <w:p w14:paraId="4B4633C0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*q2 = (*q1) - 1;</w:t>
      </w:r>
    </w:p>
    <w:p w14:paraId="5F3C23E4" w14:textId="77777777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r w:rsidRPr="00425C65">
        <w:rPr>
          <w:rFonts w:ascii="Courier New" w:hAnsi="Courier New" w:cs="Courier New"/>
          <w:color w:val="335B74" w:themeColor="text2"/>
          <w:lang w:val="en-US"/>
        </w:rPr>
        <w:t>*q3 = (*q1) + 1;</w:t>
      </w:r>
    </w:p>
    <w:p w14:paraId="2139C52F" w14:textId="2B2BF5D6" w:rsidR="00F449C5" w:rsidRPr="00425C65" w:rsidRDefault="00F449C5" w:rsidP="00425C65">
      <w:pPr>
        <w:pStyle w:val="Prrafodelista"/>
        <w:rPr>
          <w:rFonts w:ascii="Courier New" w:hAnsi="Courier New" w:cs="Courier New"/>
          <w:color w:val="335B74" w:themeColor="text2"/>
          <w:lang w:val="en-US"/>
        </w:rPr>
      </w:pPr>
      <w:proofErr w:type="spellStart"/>
      <w:proofErr w:type="gramStart"/>
      <w:r w:rsidRPr="00425C65">
        <w:rPr>
          <w:rFonts w:ascii="Courier New" w:hAnsi="Courier New" w:cs="Courier New"/>
          <w:color w:val="335B74" w:themeColor="text2"/>
          <w:lang w:val="en-US"/>
        </w:rPr>
        <w:t>printf</w:t>
      </w:r>
      <w:proofErr w:type="spellEnd"/>
      <w:r w:rsidRPr="00425C65">
        <w:rPr>
          <w:rFonts w:ascii="Courier New" w:hAnsi="Courier New" w:cs="Courier New"/>
          <w:color w:val="335B74" w:themeColor="text2"/>
          <w:lang w:val="en-US"/>
        </w:rPr>
        <w:t>(</w:t>
      </w:r>
      <w:proofErr w:type="gramEnd"/>
      <w:r w:rsidRPr="00425C65">
        <w:rPr>
          <w:rFonts w:ascii="Courier New" w:hAnsi="Courier New" w:cs="Courier New"/>
          <w:color w:val="335B74" w:themeColor="text2"/>
          <w:lang w:val="en-US"/>
        </w:rPr>
        <w:t>"*q1 igual a %c, *q2 igual a %c, q3 igual a %c\n", *q1, *q2, *q3);</w:t>
      </w:r>
    </w:p>
    <w:p w14:paraId="5082DF51" w14:textId="34BC7E10" w:rsidR="00D03511" w:rsidRPr="00802056" w:rsidRDefault="00D03511" w:rsidP="00BB0426">
      <w:pPr>
        <w:pStyle w:val="Prrafodelista"/>
        <w:spacing w:after="0"/>
        <w:ind w:left="1080"/>
        <w:contextualSpacing w:val="0"/>
        <w:rPr>
          <w:rFonts w:ascii="Calibri Light" w:hAnsi="Calibri Light" w:cs="Calibri Light"/>
        </w:rPr>
      </w:pPr>
    </w:p>
    <w:p w14:paraId="3E3D0521" w14:textId="27B0F33A" w:rsidR="00D03511" w:rsidRPr="00A46D9E" w:rsidRDefault="00D03511" w:rsidP="00425C65">
      <w:pPr>
        <w:shd w:val="clear" w:color="auto" w:fill="2683C6" w:themeFill="accent2"/>
        <w:spacing w:after="0"/>
        <w:ind w:left="284"/>
        <w:jc w:val="center"/>
        <w:rPr>
          <w:rFonts w:ascii="Aparajita" w:hAnsi="Aparajita" w:cs="Aparajita"/>
          <w:b/>
          <w:bCs/>
          <w:color w:val="FFFFFF" w:themeColor="background1"/>
          <w:sz w:val="22"/>
          <w:szCs w:val="22"/>
        </w:rPr>
      </w:pPr>
      <w:r w:rsidRPr="00A46D9E">
        <w:rPr>
          <w:rFonts w:ascii="Aparajita" w:hAnsi="Aparajita" w:cs="Aparajita"/>
          <w:b/>
          <w:bCs/>
          <w:color w:val="FFFFFF" w:themeColor="background1"/>
          <w:sz w:val="22"/>
          <w:szCs w:val="22"/>
        </w:rPr>
        <w:t>Verifique sus respuestas codificando este ejercicio en C.</w:t>
      </w:r>
    </w:p>
    <w:sectPr w:rsidR="00D03511" w:rsidRPr="00A46D9E" w:rsidSect="00425C65">
      <w:type w:val="continuous"/>
      <w:pgSz w:w="12240" w:h="15840"/>
      <w:pgMar w:top="1134" w:right="1440" w:bottom="1440" w:left="1440" w:header="720" w:footer="720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C696" w14:textId="77777777" w:rsidR="005F5467" w:rsidRDefault="005F5467">
      <w:pPr>
        <w:spacing w:after="0"/>
      </w:pPr>
      <w:r>
        <w:separator/>
      </w:r>
    </w:p>
  </w:endnote>
  <w:endnote w:type="continuationSeparator" w:id="0">
    <w:p w14:paraId="0D73E8D4" w14:textId="77777777" w:rsidR="005F5467" w:rsidRDefault="005F54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TKaiti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8E80" w14:textId="60FC56EE" w:rsidR="005875EF" w:rsidRDefault="00ED2092">
    <w:pPr>
      <w:pStyle w:val="Piedepgina"/>
    </w:pPr>
    <w:r w:rsidRPr="00ED2092">
      <w:rPr>
        <w:rFonts w:ascii="Calibri Light" w:hAnsi="Calibri Light" w:cs="Calibri Light"/>
        <w:noProof/>
        <w:color w:val="0D5672"/>
        <w:lang w:val="es-ES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4B9FD2C9" wp14:editId="1A326D9E">
              <wp:simplePos x="0" y="0"/>
              <wp:positionH relativeFrom="column">
                <wp:posOffset>-413657</wp:posOffset>
              </wp:positionH>
              <wp:positionV relativeFrom="paragraph">
                <wp:posOffset>-96429</wp:posOffset>
              </wp:positionV>
              <wp:extent cx="1388745" cy="281305"/>
              <wp:effectExtent l="0" t="0" r="1905" b="4445"/>
              <wp:wrapNone/>
              <wp:docPr id="87472916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8745" cy="281305"/>
                      </a:xfrm>
                      <a:prstGeom prst="rect">
                        <a:avLst/>
                      </a:prstGeom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8C85E3" w14:textId="77777777" w:rsidR="00ED2092" w:rsidRPr="00ED2092" w:rsidRDefault="00ED2092" w:rsidP="00ED2092">
                          <w:pPr>
                            <w:shd w:val="clear" w:color="auto" w:fill="C0DAD8" w:themeFill="accent6" w:themeFillTint="66"/>
                            <w:spacing w:after="0"/>
                            <w:jc w:val="center"/>
                            <w:rPr>
                              <w:rFonts w:ascii="Aparajita" w:hAnsi="Aparajita" w:cs="Aparajita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ED2092">
                            <w:rPr>
                              <w:rFonts w:ascii="Aparajita" w:hAnsi="Aparajita" w:cs="Aparajita"/>
                              <w:color w:val="FFFFFF" w:themeColor="background1"/>
                              <w:sz w:val="22"/>
                              <w:szCs w:val="22"/>
                            </w:rPr>
                            <w:t>FaCENA</w:t>
                          </w:r>
                          <w:proofErr w:type="spellEnd"/>
                          <w:r w:rsidRPr="00ED2092">
                            <w:rPr>
                              <w:rFonts w:ascii="Aparajita" w:hAnsi="Aparajita" w:cs="Aparajita"/>
                              <w:color w:val="FFFFFF" w:themeColor="background1"/>
                              <w:sz w:val="22"/>
                              <w:szCs w:val="22"/>
                            </w:rPr>
                            <w:t xml:space="preserve"> - UNNE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9FD2C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32.55pt;margin-top:-7.6pt;width:109.35pt;height:22.1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" fillcolor="white [3201]" stroked="f" strokeweight="1pt">
              <v:textbox>
                <w:txbxContent>
                  <w:p w14:paraId="648C85E3" w14:textId="77777777" w:rsidR="00ED2092" w:rsidRPr="00ED2092" w:rsidRDefault="00ED2092" w:rsidP="00ED2092">
                    <w:pPr>
                      <w:shd w:val="clear" w:color="auto" w:fill="C0DAD8" w:themeFill="accent6" w:themeFillTint="66"/>
                      <w:spacing w:after="0"/>
                      <w:jc w:val="center"/>
                      <w:rPr>
                        <w:rFonts w:ascii="Aparajita" w:hAnsi="Aparajita" w:cs="Aparajita"/>
                        <w:color w:val="FFFFFF" w:themeColor="background1"/>
                        <w:sz w:val="22"/>
                        <w:szCs w:val="22"/>
                      </w:rPr>
                    </w:pPr>
                    <w:proofErr w:type="spellStart"/>
                    <w:r w:rsidRPr="00ED2092">
                      <w:rPr>
                        <w:rFonts w:ascii="Aparajita" w:hAnsi="Aparajita" w:cs="Aparajita"/>
                        <w:color w:val="FFFFFF" w:themeColor="background1"/>
                        <w:sz w:val="22"/>
                        <w:szCs w:val="22"/>
                      </w:rPr>
                      <w:t>FaCENA</w:t>
                    </w:r>
                    <w:proofErr w:type="spellEnd"/>
                    <w:r w:rsidRPr="00ED2092">
                      <w:rPr>
                        <w:rFonts w:ascii="Aparajita" w:hAnsi="Aparajita" w:cs="Aparajita"/>
                        <w:color w:val="FFFFFF" w:themeColor="background1"/>
                        <w:sz w:val="22"/>
                        <w:szCs w:val="22"/>
                      </w:rPr>
                      <w:t xml:space="preserve"> - UNNE</w:t>
                    </w:r>
                  </w:p>
                </w:txbxContent>
              </v:textbox>
            </v:shape>
          </w:pict>
        </mc:Fallback>
      </mc:AlternateContent>
    </w:r>
    <w:r w:rsidR="005C2EF2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F72F437" wp14:editId="2E82E5E6">
              <wp:simplePos x="0" y="0"/>
              <wp:positionH relativeFrom="margin">
                <wp:posOffset>19050</wp:posOffset>
              </wp:positionH>
              <wp:positionV relativeFrom="topMargin">
                <wp:posOffset>9438005</wp:posOffset>
              </wp:positionV>
              <wp:extent cx="5943600" cy="173355"/>
              <wp:effectExtent l="0" t="0" r="0" b="8890"/>
              <wp:wrapNone/>
              <wp:docPr id="220" name="Cuadro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A9FC5" w14:textId="5D2EA013" w:rsidR="00254AA9" w:rsidRPr="00ED2092" w:rsidRDefault="00254AA9" w:rsidP="00254AA9">
                          <w:pPr>
                            <w:spacing w:after="0" w:line="240" w:lineRule="auto"/>
                            <w:jc w:val="right"/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</w:pP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If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STYLEREF "Título 1"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25C65">
                            <w:rPr>
                              <w:rFonts w:ascii="Aparajita" w:hAnsi="Aparajita" w:cs="Aparajita"/>
                              <w:noProof/>
                              <w:sz w:val="22"/>
                              <w:szCs w:val="22"/>
                            </w:rPr>
                            <w:instrText>Trabajo Práctico 1: Punteros. Memoria Dinámica.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end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&lt; &gt; "Error *" "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STYLEREF "Título 1"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25C65">
                            <w:rPr>
                              <w:rFonts w:ascii="Aparajita" w:hAnsi="Aparajita" w:cs="Aparajita"/>
                              <w:noProof/>
                              <w:sz w:val="22"/>
                              <w:szCs w:val="22"/>
                            </w:rPr>
                            <w:instrText>Trabajo Práctico 1: Punteros. Memoria Dinámica.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end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""Agregar un título al documento""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25C65">
                            <w:rPr>
                              <w:rFonts w:ascii="Aparajita" w:hAnsi="Aparajita" w:cs="Aparajita"/>
                              <w:noProof/>
                              <w:sz w:val="22"/>
                              <w:szCs w:val="22"/>
                            </w:rPr>
                            <w:t>Trabajo Práctico 1: Punteros. Memoria Dinámica.</w: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end"/>
                          </w:r>
                          <w:r w:rsidR="004E6BDA"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t xml:space="preserve"> </w:t>
                          </w:r>
                          <w:r w:rsidR="00686A41"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t xml:space="preserve">| </w:t>
                          </w:r>
                          <w:r w:rsidR="004E6BDA"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t>20</w:t>
                          </w:r>
                          <w:r w:rsidR="003B12F3"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t>2</w:t>
                          </w:r>
                          <w:r w:rsidR="00420AA9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72F437" id="Cuadro de texto 220" o:spid="_x0000_s1030" type="#_x0000_t202" style="position:absolute;left:0;text-align:left;margin-left:1.5pt;margin-top:743.15pt;width:468pt;height:13.65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" o:allowincell="f" filled="f" stroked="f">
              <v:textbox style="mso-fit-shape-to-text:t" inset=",0,,0">
                <w:txbxContent>
                  <w:p w14:paraId="122A9FC5" w14:textId="5D2EA013" w:rsidR="00254AA9" w:rsidRPr="00ED2092" w:rsidRDefault="00254AA9" w:rsidP="00254AA9">
                    <w:pPr>
                      <w:spacing w:after="0" w:line="240" w:lineRule="auto"/>
                      <w:jc w:val="right"/>
                      <w:rPr>
                        <w:rFonts w:ascii="Aparajita" w:hAnsi="Aparajita" w:cs="Aparajita"/>
                        <w:sz w:val="22"/>
                        <w:szCs w:val="22"/>
                      </w:rPr>
                    </w:pP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begin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If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begin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STYLEREF "Título 1"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separate"/>
                    </w:r>
                    <w:r w:rsidR="00425C65">
                      <w:rPr>
                        <w:rFonts w:ascii="Aparajita" w:hAnsi="Aparajita" w:cs="Aparajita"/>
                        <w:noProof/>
                        <w:sz w:val="22"/>
                        <w:szCs w:val="22"/>
                      </w:rPr>
                      <w:instrText>Trabajo Práctico 1: Punteros. Memoria Dinámica.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end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&lt; &gt; "Error *" "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begin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STYLEREF "Título 1"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separate"/>
                    </w:r>
                    <w:r w:rsidR="00425C65">
                      <w:rPr>
                        <w:rFonts w:ascii="Aparajita" w:hAnsi="Aparajita" w:cs="Aparajita"/>
                        <w:noProof/>
                        <w:sz w:val="22"/>
                        <w:szCs w:val="22"/>
                      </w:rPr>
                      <w:instrText>Trabajo Práctico 1: Punteros. Memoria Dinámica.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end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""Agregar un título al documento""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separate"/>
                    </w:r>
                    <w:r w:rsidR="00425C65">
                      <w:rPr>
                        <w:rFonts w:ascii="Aparajita" w:hAnsi="Aparajita" w:cs="Aparajita"/>
                        <w:noProof/>
                        <w:sz w:val="22"/>
                        <w:szCs w:val="22"/>
                      </w:rPr>
                      <w:t>Trabajo Práctico 1: Punteros. Memoria Dinámica.</w: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end"/>
                    </w:r>
                    <w:r w:rsidR="004E6BDA"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t xml:space="preserve"> </w:t>
                    </w:r>
                    <w:r w:rsidR="00686A41"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t xml:space="preserve">| </w:t>
                    </w:r>
                    <w:r w:rsidR="004E6BDA"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t>20</w:t>
                    </w:r>
                    <w:r w:rsidR="003B12F3"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t>2</w:t>
                    </w:r>
                    <w:r w:rsidR="00420AA9">
                      <w:rPr>
                        <w:rFonts w:ascii="Aparajita" w:hAnsi="Aparajita" w:cs="Aparajita"/>
                        <w:sz w:val="22"/>
                        <w:szCs w:val="22"/>
                      </w:rPr>
                      <w:t>5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254AA9"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0EF9E94" wp14:editId="63A37073">
              <wp:simplePos x="0" y="0"/>
              <wp:positionH relativeFrom="page">
                <wp:posOffset>6858000</wp:posOffset>
              </wp:positionH>
              <wp:positionV relativeFrom="topMargin">
                <wp:posOffset>9438005</wp:posOffset>
              </wp:positionV>
              <wp:extent cx="911860" cy="170815"/>
              <wp:effectExtent l="0" t="0" r="0" b="635"/>
              <wp:wrapNone/>
              <wp:docPr id="221" name="Cuadro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83CED9" w14:textId="77777777" w:rsidR="00254AA9" w:rsidRPr="00ED2092" w:rsidRDefault="00254AA9" w:rsidP="00254AA9">
                          <w:pPr>
                            <w:spacing w:after="0" w:line="240" w:lineRule="auto"/>
                            <w:rPr>
                              <w:rFonts w:ascii="Aparajita" w:hAnsi="Aparajita" w:cs="Aparajita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ED2092">
                            <w:rPr>
                              <w:rFonts w:ascii="Aparajita" w:hAnsi="Aparajita" w:cs="Aparajita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9902A1" w:rsidRPr="00ED2092">
                            <w:rPr>
                              <w:rFonts w:ascii="Aparajita" w:hAnsi="Aparajita" w:cs="Aparajita"/>
                              <w:noProof/>
                              <w:color w:val="FFFFFF" w:themeColor="background1"/>
                              <w:sz w:val="22"/>
                              <w:szCs w:val="22"/>
                              <w:lang w:val="es-ES"/>
                            </w:rPr>
                            <w:t>5</w:t>
                          </w:r>
                          <w:r w:rsidRPr="00ED2092">
                            <w:rPr>
                              <w:rFonts w:ascii="Aparajita" w:hAnsi="Aparajita" w:cs="Aparajita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EF9E94" id="Cuadro de texto 221" o:spid="_x0000_s1031" type="#_x0000_t202" style="position:absolute;left:0;text-align:left;margin-left:540pt;margin-top:743.15pt;width:71.8pt;height:13.45pt;z-index:25165926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" o:allowincell="f" fillcolor="#a0c7c5 [1945]" stroked="f">
              <v:textbox style="mso-fit-shape-to-text:t" inset=",0,,0">
                <w:txbxContent>
                  <w:p w14:paraId="1B83CED9" w14:textId="77777777" w:rsidR="00254AA9" w:rsidRPr="00ED2092" w:rsidRDefault="00254AA9" w:rsidP="00254AA9">
                    <w:pPr>
                      <w:spacing w:after="0" w:line="240" w:lineRule="auto"/>
                      <w:rPr>
                        <w:rFonts w:ascii="Aparajita" w:hAnsi="Aparajita" w:cs="Aparajita"/>
                        <w:color w:val="FFFFFF" w:themeColor="background1"/>
                        <w:sz w:val="22"/>
                        <w:szCs w:val="22"/>
                      </w:rPr>
                    </w:pP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begin"/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instrText>PAGE   \* MERGEFORMAT</w:instrText>
                    </w:r>
                    <w:r w:rsidRPr="00ED2092">
                      <w:rPr>
                        <w:rFonts w:ascii="Aparajita" w:hAnsi="Aparajita" w:cs="Aparajita"/>
                        <w:sz w:val="22"/>
                        <w:szCs w:val="22"/>
                      </w:rPr>
                      <w:fldChar w:fldCharType="separate"/>
                    </w:r>
                    <w:r w:rsidR="009902A1" w:rsidRPr="00ED2092">
                      <w:rPr>
                        <w:rFonts w:ascii="Aparajita" w:hAnsi="Aparajita" w:cs="Aparajita"/>
                        <w:noProof/>
                        <w:color w:val="FFFFFF" w:themeColor="background1"/>
                        <w:sz w:val="22"/>
                        <w:szCs w:val="22"/>
                        <w:lang w:val="es-ES"/>
                      </w:rPr>
                      <w:t>5</w:t>
                    </w:r>
                    <w:r w:rsidRPr="00ED2092">
                      <w:rPr>
                        <w:rFonts w:ascii="Aparajita" w:hAnsi="Aparajita" w:cs="Aparajita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4BFF9" w14:textId="77777777" w:rsidR="005F5467" w:rsidRDefault="005F5467">
      <w:pPr>
        <w:spacing w:after="0"/>
      </w:pPr>
      <w:r>
        <w:separator/>
      </w:r>
    </w:p>
  </w:footnote>
  <w:footnote w:type="continuationSeparator" w:id="0">
    <w:p w14:paraId="06F01312" w14:textId="77777777" w:rsidR="005F5467" w:rsidRDefault="005F54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055F" w14:textId="4EEB0757" w:rsidR="00F66347" w:rsidRDefault="00F66347" w:rsidP="00F66347">
    <w:pPr>
      <w:pStyle w:val="Encabezado"/>
      <w:jc w:val="right"/>
    </w:pPr>
    <w:r w:rsidRPr="00802056">
      <w:rPr>
        <w:rFonts w:ascii="Calibri Light" w:hAnsi="Calibri Light" w:cs="Calibri Light"/>
        <w:noProof/>
        <w:color w:val="0D5672"/>
        <w:lang w:val="es-ES"/>
      </w:rPr>
      <w:t>Algoritmos y Estructuras de Datos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07F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27419"/>
    <w:multiLevelType w:val="hybridMultilevel"/>
    <w:tmpl w:val="26CEF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93308"/>
    <w:multiLevelType w:val="hybridMultilevel"/>
    <w:tmpl w:val="2CB6A688"/>
    <w:lvl w:ilvl="0" w:tplc="CCEAD65C">
      <w:numFmt w:val="bullet"/>
      <w:lvlText w:val="-"/>
      <w:lvlJc w:val="left"/>
      <w:pPr>
        <w:ind w:left="1437" w:hanging="360"/>
      </w:pPr>
      <w:rPr>
        <w:rFonts w:ascii="Corbel" w:eastAsiaTheme="minorEastAsia" w:hAnsi="Corbe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10A24347"/>
    <w:multiLevelType w:val="hybridMultilevel"/>
    <w:tmpl w:val="A3E28FB8"/>
    <w:lvl w:ilvl="0" w:tplc="1C682EA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480DB0"/>
    <w:multiLevelType w:val="hybridMultilevel"/>
    <w:tmpl w:val="7F6829C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7">
      <w:start w:val="1"/>
      <w:numFmt w:val="lowerLetter"/>
      <w:lvlText w:val="%2)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363D64"/>
    <w:multiLevelType w:val="hybridMultilevel"/>
    <w:tmpl w:val="C24E9EE0"/>
    <w:lvl w:ilvl="0" w:tplc="CCEAD65C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D33AC"/>
    <w:multiLevelType w:val="hybridMultilevel"/>
    <w:tmpl w:val="3660476E"/>
    <w:lvl w:ilvl="0" w:tplc="CCEAD65C">
      <w:numFmt w:val="bullet"/>
      <w:lvlText w:val="-"/>
      <w:lvlJc w:val="left"/>
      <w:pPr>
        <w:ind w:left="1069" w:hanging="360"/>
      </w:pPr>
      <w:rPr>
        <w:rFonts w:ascii="Corbel" w:eastAsiaTheme="minorEastAsia" w:hAnsi="Corbe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2F635E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F460EC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025E49"/>
    <w:multiLevelType w:val="hybridMultilevel"/>
    <w:tmpl w:val="C7F0E74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00BD0"/>
    <w:multiLevelType w:val="multilevel"/>
    <w:tmpl w:val="BCC66E80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1" w15:restartNumberingAfterBreak="0">
    <w:nsid w:val="3C65BCAE"/>
    <w:multiLevelType w:val="hybridMultilevel"/>
    <w:tmpl w:val="D2ECF47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E701810"/>
    <w:multiLevelType w:val="multilevel"/>
    <w:tmpl w:val="BCC66E80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3" w15:restartNumberingAfterBreak="0">
    <w:nsid w:val="46061F14"/>
    <w:multiLevelType w:val="hybridMultilevel"/>
    <w:tmpl w:val="DBF2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B59DA"/>
    <w:multiLevelType w:val="multilevel"/>
    <w:tmpl w:val="BCC66E80"/>
    <w:lvl w:ilvl="0">
      <w:start w:val="1"/>
      <w:numFmt w:val="lowerLetter"/>
      <w:lvlText w:val="%1)"/>
      <w:lvlJc w:val="left"/>
      <w:pPr>
        <w:ind w:left="1437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1869" w:hanging="432"/>
      </w:pPr>
    </w:lvl>
    <w:lvl w:ilvl="2">
      <w:start w:val="1"/>
      <w:numFmt w:val="decimal"/>
      <w:lvlText w:val="%1.%2.%3."/>
      <w:lvlJc w:val="left"/>
      <w:pPr>
        <w:ind w:left="2301" w:hanging="504"/>
      </w:pPr>
    </w:lvl>
    <w:lvl w:ilvl="3">
      <w:start w:val="1"/>
      <w:numFmt w:val="decimal"/>
      <w:lvlText w:val="%1.%2.%3.%4."/>
      <w:lvlJc w:val="left"/>
      <w:pPr>
        <w:ind w:left="2805" w:hanging="648"/>
      </w:pPr>
    </w:lvl>
    <w:lvl w:ilvl="4">
      <w:start w:val="1"/>
      <w:numFmt w:val="decimal"/>
      <w:lvlText w:val="%1.%2.%3.%4.%5."/>
      <w:lvlJc w:val="left"/>
      <w:pPr>
        <w:ind w:left="3309" w:hanging="792"/>
      </w:pPr>
    </w:lvl>
    <w:lvl w:ilvl="5">
      <w:start w:val="1"/>
      <w:numFmt w:val="decimal"/>
      <w:lvlText w:val="%1.%2.%3.%4.%5.%6."/>
      <w:lvlJc w:val="left"/>
      <w:pPr>
        <w:ind w:left="3813" w:hanging="936"/>
      </w:pPr>
    </w:lvl>
    <w:lvl w:ilvl="6">
      <w:start w:val="1"/>
      <w:numFmt w:val="decimal"/>
      <w:lvlText w:val="%1.%2.%3.%4.%5.%6.%7."/>
      <w:lvlJc w:val="left"/>
      <w:pPr>
        <w:ind w:left="4317" w:hanging="1080"/>
      </w:pPr>
    </w:lvl>
    <w:lvl w:ilvl="7">
      <w:start w:val="1"/>
      <w:numFmt w:val="decimal"/>
      <w:lvlText w:val="%1.%2.%3.%4.%5.%6.%7.%8."/>
      <w:lvlJc w:val="left"/>
      <w:pPr>
        <w:ind w:left="4821" w:hanging="1224"/>
      </w:pPr>
    </w:lvl>
    <w:lvl w:ilvl="8">
      <w:start w:val="1"/>
      <w:numFmt w:val="decimal"/>
      <w:lvlText w:val="%1.%2.%3.%4.%5.%6.%7.%8.%9."/>
      <w:lvlJc w:val="left"/>
      <w:pPr>
        <w:ind w:left="5397" w:hanging="1440"/>
      </w:pPr>
    </w:lvl>
  </w:abstractNum>
  <w:abstractNum w:abstractNumId="15" w15:restartNumberingAfterBreak="0">
    <w:nsid w:val="483A1B01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A853A5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700E63"/>
    <w:multiLevelType w:val="hybridMultilevel"/>
    <w:tmpl w:val="82F2E8E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7A7875"/>
    <w:multiLevelType w:val="multilevel"/>
    <w:tmpl w:val="DC06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1A3F60"/>
    <w:multiLevelType w:val="multilevel"/>
    <w:tmpl w:val="17E409F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9E26B21"/>
    <w:multiLevelType w:val="hybridMultilevel"/>
    <w:tmpl w:val="8C3EA5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65792"/>
    <w:multiLevelType w:val="multilevel"/>
    <w:tmpl w:val="BCC66E80"/>
    <w:lvl w:ilvl="0">
      <w:start w:val="1"/>
      <w:numFmt w:val="lowerLetter"/>
      <w:lvlText w:val="%1)"/>
      <w:lvlJc w:val="left"/>
      <w:pPr>
        <w:ind w:left="100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1436" w:hanging="432"/>
      </w:pPr>
    </w:lvl>
    <w:lvl w:ilvl="2">
      <w:start w:val="1"/>
      <w:numFmt w:val="decimal"/>
      <w:lvlText w:val="%1.%2.%3."/>
      <w:lvlJc w:val="left"/>
      <w:pPr>
        <w:ind w:left="1868" w:hanging="504"/>
      </w:pPr>
    </w:lvl>
    <w:lvl w:ilvl="3">
      <w:start w:val="1"/>
      <w:numFmt w:val="decimal"/>
      <w:lvlText w:val="%1.%2.%3.%4."/>
      <w:lvlJc w:val="left"/>
      <w:pPr>
        <w:ind w:left="2372" w:hanging="648"/>
      </w:pPr>
    </w:lvl>
    <w:lvl w:ilvl="4">
      <w:start w:val="1"/>
      <w:numFmt w:val="decimal"/>
      <w:lvlText w:val="%1.%2.%3.%4.%5."/>
      <w:lvlJc w:val="left"/>
      <w:pPr>
        <w:ind w:left="2876" w:hanging="792"/>
      </w:pPr>
    </w:lvl>
    <w:lvl w:ilvl="5">
      <w:start w:val="1"/>
      <w:numFmt w:val="decimal"/>
      <w:lvlText w:val="%1.%2.%3.%4.%5.%6."/>
      <w:lvlJc w:val="left"/>
      <w:pPr>
        <w:ind w:left="3380" w:hanging="936"/>
      </w:pPr>
    </w:lvl>
    <w:lvl w:ilvl="6">
      <w:start w:val="1"/>
      <w:numFmt w:val="decimal"/>
      <w:lvlText w:val="%1.%2.%3.%4.%5.%6.%7."/>
      <w:lvlJc w:val="left"/>
      <w:pPr>
        <w:ind w:left="3884" w:hanging="1080"/>
      </w:pPr>
    </w:lvl>
    <w:lvl w:ilvl="7">
      <w:start w:val="1"/>
      <w:numFmt w:val="decimal"/>
      <w:lvlText w:val="%1.%2.%3.%4.%5.%6.%7.%8."/>
      <w:lvlJc w:val="left"/>
      <w:pPr>
        <w:ind w:left="4388" w:hanging="1224"/>
      </w:pPr>
    </w:lvl>
    <w:lvl w:ilvl="8">
      <w:start w:val="1"/>
      <w:numFmt w:val="decimal"/>
      <w:lvlText w:val="%1.%2.%3.%4.%5.%6.%7.%8.%9."/>
      <w:lvlJc w:val="left"/>
      <w:pPr>
        <w:ind w:left="4964" w:hanging="1440"/>
      </w:pPr>
    </w:lvl>
  </w:abstractNum>
  <w:abstractNum w:abstractNumId="23" w15:restartNumberingAfterBreak="0">
    <w:nsid w:val="6F72354E"/>
    <w:multiLevelType w:val="hybridMultilevel"/>
    <w:tmpl w:val="8EBC49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70520C"/>
    <w:multiLevelType w:val="hybridMultilevel"/>
    <w:tmpl w:val="99D29B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A5536"/>
    <w:multiLevelType w:val="hybridMultilevel"/>
    <w:tmpl w:val="8C3EA5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1103A"/>
    <w:multiLevelType w:val="hybridMultilevel"/>
    <w:tmpl w:val="8C3EA5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D0644"/>
    <w:multiLevelType w:val="hybridMultilevel"/>
    <w:tmpl w:val="8C3EA5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5E342A"/>
    <w:multiLevelType w:val="hybridMultilevel"/>
    <w:tmpl w:val="82F2E8E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606A58"/>
    <w:multiLevelType w:val="hybridMultilevel"/>
    <w:tmpl w:val="8C3EA5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23A31"/>
    <w:multiLevelType w:val="hybridMultilevel"/>
    <w:tmpl w:val="8CD66CB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855791">
    <w:abstractNumId w:val="19"/>
  </w:num>
  <w:num w:numId="2" w16cid:durableId="1088960402">
    <w:abstractNumId w:val="24"/>
  </w:num>
  <w:num w:numId="3" w16cid:durableId="1945913776">
    <w:abstractNumId w:val="9"/>
  </w:num>
  <w:num w:numId="4" w16cid:durableId="1852643118">
    <w:abstractNumId w:val="4"/>
  </w:num>
  <w:num w:numId="5" w16cid:durableId="400031839">
    <w:abstractNumId w:val="26"/>
  </w:num>
  <w:num w:numId="6" w16cid:durableId="502597252">
    <w:abstractNumId w:val="20"/>
  </w:num>
  <w:num w:numId="7" w16cid:durableId="1360427903">
    <w:abstractNumId w:val="10"/>
  </w:num>
  <w:num w:numId="8" w16cid:durableId="1360886073">
    <w:abstractNumId w:val="14"/>
  </w:num>
  <w:num w:numId="9" w16cid:durableId="1217666202">
    <w:abstractNumId w:val="22"/>
  </w:num>
  <w:num w:numId="10" w16cid:durableId="1403601978">
    <w:abstractNumId w:val="12"/>
  </w:num>
  <w:num w:numId="11" w16cid:durableId="1539851329">
    <w:abstractNumId w:val="27"/>
  </w:num>
  <w:num w:numId="12" w16cid:durableId="599338463">
    <w:abstractNumId w:val="21"/>
  </w:num>
  <w:num w:numId="13" w16cid:durableId="520514069">
    <w:abstractNumId w:val="25"/>
  </w:num>
  <w:num w:numId="14" w16cid:durableId="1556352691">
    <w:abstractNumId w:val="29"/>
  </w:num>
  <w:num w:numId="15" w16cid:durableId="1119177933">
    <w:abstractNumId w:val="23"/>
  </w:num>
  <w:num w:numId="16" w16cid:durableId="2125879482">
    <w:abstractNumId w:val="17"/>
  </w:num>
  <w:num w:numId="17" w16cid:durableId="20740964">
    <w:abstractNumId w:val="3"/>
  </w:num>
  <w:num w:numId="18" w16cid:durableId="1327249002">
    <w:abstractNumId w:val="1"/>
  </w:num>
  <w:num w:numId="19" w16cid:durableId="1717777524">
    <w:abstractNumId w:val="28"/>
  </w:num>
  <w:num w:numId="20" w16cid:durableId="343826564">
    <w:abstractNumId w:val="8"/>
  </w:num>
  <w:num w:numId="21" w16cid:durableId="661007778">
    <w:abstractNumId w:val="15"/>
  </w:num>
  <w:num w:numId="22" w16cid:durableId="274216268">
    <w:abstractNumId w:val="16"/>
  </w:num>
  <w:num w:numId="23" w16cid:durableId="1846244736">
    <w:abstractNumId w:val="7"/>
  </w:num>
  <w:num w:numId="24" w16cid:durableId="964582124">
    <w:abstractNumId w:val="0"/>
  </w:num>
  <w:num w:numId="25" w16cid:durableId="501356778">
    <w:abstractNumId w:val="30"/>
  </w:num>
  <w:num w:numId="26" w16cid:durableId="18237890">
    <w:abstractNumId w:val="2"/>
  </w:num>
  <w:num w:numId="27" w16cid:durableId="574978463">
    <w:abstractNumId w:val="11"/>
  </w:num>
  <w:num w:numId="28" w16cid:durableId="1323200885">
    <w:abstractNumId w:val="13"/>
  </w:num>
  <w:num w:numId="29" w16cid:durableId="1506439853">
    <w:abstractNumId w:val="5"/>
  </w:num>
  <w:num w:numId="30" w16cid:durableId="1685282322">
    <w:abstractNumId w:val="6"/>
  </w:num>
  <w:num w:numId="31" w16cid:durableId="8255124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10B"/>
    <w:rsid w:val="00012833"/>
    <w:rsid w:val="00030824"/>
    <w:rsid w:val="0006414C"/>
    <w:rsid w:val="0006646E"/>
    <w:rsid w:val="00066685"/>
    <w:rsid w:val="000931BC"/>
    <w:rsid w:val="000A1C1E"/>
    <w:rsid w:val="000A2663"/>
    <w:rsid w:val="000A341B"/>
    <w:rsid w:val="000D05FE"/>
    <w:rsid w:val="000E5531"/>
    <w:rsid w:val="000E6B23"/>
    <w:rsid w:val="00124881"/>
    <w:rsid w:val="00126EBC"/>
    <w:rsid w:val="00132641"/>
    <w:rsid w:val="00140B64"/>
    <w:rsid w:val="001453F1"/>
    <w:rsid w:val="00171CE3"/>
    <w:rsid w:val="00182CA4"/>
    <w:rsid w:val="00191934"/>
    <w:rsid w:val="00197B9F"/>
    <w:rsid w:val="001A07B1"/>
    <w:rsid w:val="001B26F5"/>
    <w:rsid w:val="001B4F1E"/>
    <w:rsid w:val="001C1F38"/>
    <w:rsid w:val="001E6555"/>
    <w:rsid w:val="001F628C"/>
    <w:rsid w:val="002125CD"/>
    <w:rsid w:val="00234D4A"/>
    <w:rsid w:val="00243316"/>
    <w:rsid w:val="0025163F"/>
    <w:rsid w:val="00254AA9"/>
    <w:rsid w:val="00264B3A"/>
    <w:rsid w:val="00276B70"/>
    <w:rsid w:val="00277570"/>
    <w:rsid w:val="0028415B"/>
    <w:rsid w:val="002A311A"/>
    <w:rsid w:val="002B3861"/>
    <w:rsid w:val="002D09FE"/>
    <w:rsid w:val="002E74CF"/>
    <w:rsid w:val="00302D9A"/>
    <w:rsid w:val="00305EAF"/>
    <w:rsid w:val="00310936"/>
    <w:rsid w:val="0031642F"/>
    <w:rsid w:val="00331630"/>
    <w:rsid w:val="00337310"/>
    <w:rsid w:val="00344695"/>
    <w:rsid w:val="0035178A"/>
    <w:rsid w:val="00354857"/>
    <w:rsid w:val="00362469"/>
    <w:rsid w:val="00366573"/>
    <w:rsid w:val="00366A31"/>
    <w:rsid w:val="00385A3E"/>
    <w:rsid w:val="0039693D"/>
    <w:rsid w:val="003A4F93"/>
    <w:rsid w:val="003B12F3"/>
    <w:rsid w:val="003B75BB"/>
    <w:rsid w:val="003E29D2"/>
    <w:rsid w:val="003F3090"/>
    <w:rsid w:val="004127A6"/>
    <w:rsid w:val="00420250"/>
    <w:rsid w:val="00420AA9"/>
    <w:rsid w:val="00425C65"/>
    <w:rsid w:val="00445D53"/>
    <w:rsid w:val="00455D44"/>
    <w:rsid w:val="00483879"/>
    <w:rsid w:val="00492DB4"/>
    <w:rsid w:val="004A56D1"/>
    <w:rsid w:val="004B37A6"/>
    <w:rsid w:val="004C4919"/>
    <w:rsid w:val="004C6AB8"/>
    <w:rsid w:val="004C6B2D"/>
    <w:rsid w:val="004E3D28"/>
    <w:rsid w:val="004E6BDA"/>
    <w:rsid w:val="00502843"/>
    <w:rsid w:val="00510694"/>
    <w:rsid w:val="0051323A"/>
    <w:rsid w:val="00515796"/>
    <w:rsid w:val="00530655"/>
    <w:rsid w:val="005553B7"/>
    <w:rsid w:val="00572D45"/>
    <w:rsid w:val="005875EF"/>
    <w:rsid w:val="005877D8"/>
    <w:rsid w:val="005A38FB"/>
    <w:rsid w:val="005C18D3"/>
    <w:rsid w:val="005C2EF2"/>
    <w:rsid w:val="005C57FC"/>
    <w:rsid w:val="005D0BAF"/>
    <w:rsid w:val="005E228F"/>
    <w:rsid w:val="005E2430"/>
    <w:rsid w:val="005F1E3B"/>
    <w:rsid w:val="005F5467"/>
    <w:rsid w:val="0063155F"/>
    <w:rsid w:val="00634F46"/>
    <w:rsid w:val="00643023"/>
    <w:rsid w:val="0064666C"/>
    <w:rsid w:val="00655E03"/>
    <w:rsid w:val="00664EA0"/>
    <w:rsid w:val="0066600F"/>
    <w:rsid w:val="00674CF1"/>
    <w:rsid w:val="006837BC"/>
    <w:rsid w:val="00683FA0"/>
    <w:rsid w:val="00686A41"/>
    <w:rsid w:val="00687EA6"/>
    <w:rsid w:val="006A5FC3"/>
    <w:rsid w:val="006A76EF"/>
    <w:rsid w:val="006B402B"/>
    <w:rsid w:val="006D0F62"/>
    <w:rsid w:val="006D38E9"/>
    <w:rsid w:val="006D5600"/>
    <w:rsid w:val="006D6E87"/>
    <w:rsid w:val="006E4A56"/>
    <w:rsid w:val="0070292B"/>
    <w:rsid w:val="007056F8"/>
    <w:rsid w:val="00731414"/>
    <w:rsid w:val="0073422D"/>
    <w:rsid w:val="007346E4"/>
    <w:rsid w:val="007541FA"/>
    <w:rsid w:val="00766B8E"/>
    <w:rsid w:val="00774CCA"/>
    <w:rsid w:val="00780877"/>
    <w:rsid w:val="00784A6F"/>
    <w:rsid w:val="007854CB"/>
    <w:rsid w:val="00792776"/>
    <w:rsid w:val="007B2247"/>
    <w:rsid w:val="007B533A"/>
    <w:rsid w:val="007C19D9"/>
    <w:rsid w:val="007D779B"/>
    <w:rsid w:val="007E1D92"/>
    <w:rsid w:val="007E1DC8"/>
    <w:rsid w:val="00802056"/>
    <w:rsid w:val="00806A06"/>
    <w:rsid w:val="0081403B"/>
    <w:rsid w:val="00840D9C"/>
    <w:rsid w:val="008437DB"/>
    <w:rsid w:val="00854788"/>
    <w:rsid w:val="0086152A"/>
    <w:rsid w:val="00862E52"/>
    <w:rsid w:val="00863E1F"/>
    <w:rsid w:val="00895554"/>
    <w:rsid w:val="008B26B2"/>
    <w:rsid w:val="008B38AA"/>
    <w:rsid w:val="008C1C4C"/>
    <w:rsid w:val="008D0770"/>
    <w:rsid w:val="008D3EED"/>
    <w:rsid w:val="008F2071"/>
    <w:rsid w:val="00910EBD"/>
    <w:rsid w:val="009137E2"/>
    <w:rsid w:val="00914536"/>
    <w:rsid w:val="00932235"/>
    <w:rsid w:val="009457D7"/>
    <w:rsid w:val="00956FAE"/>
    <w:rsid w:val="0097141F"/>
    <w:rsid w:val="00973907"/>
    <w:rsid w:val="00987D9C"/>
    <w:rsid w:val="009902A1"/>
    <w:rsid w:val="009968BB"/>
    <w:rsid w:val="009A029D"/>
    <w:rsid w:val="009A16CA"/>
    <w:rsid w:val="009D1394"/>
    <w:rsid w:val="009D22B7"/>
    <w:rsid w:val="009E1B72"/>
    <w:rsid w:val="00A05CE5"/>
    <w:rsid w:val="00A416F8"/>
    <w:rsid w:val="00A41B29"/>
    <w:rsid w:val="00A45071"/>
    <w:rsid w:val="00A46D9E"/>
    <w:rsid w:val="00A76026"/>
    <w:rsid w:val="00A8098E"/>
    <w:rsid w:val="00AA1988"/>
    <w:rsid w:val="00AB3384"/>
    <w:rsid w:val="00AB350E"/>
    <w:rsid w:val="00AC3472"/>
    <w:rsid w:val="00AD0A86"/>
    <w:rsid w:val="00B01943"/>
    <w:rsid w:val="00B2248E"/>
    <w:rsid w:val="00B26EA8"/>
    <w:rsid w:val="00B31331"/>
    <w:rsid w:val="00B662F0"/>
    <w:rsid w:val="00B66FCB"/>
    <w:rsid w:val="00B87E03"/>
    <w:rsid w:val="00B928CB"/>
    <w:rsid w:val="00B95B01"/>
    <w:rsid w:val="00BA22AC"/>
    <w:rsid w:val="00BA7746"/>
    <w:rsid w:val="00BB0426"/>
    <w:rsid w:val="00BE6EFF"/>
    <w:rsid w:val="00BF0AFC"/>
    <w:rsid w:val="00BF0F73"/>
    <w:rsid w:val="00BF17DB"/>
    <w:rsid w:val="00C1181A"/>
    <w:rsid w:val="00C47541"/>
    <w:rsid w:val="00C53983"/>
    <w:rsid w:val="00C664C1"/>
    <w:rsid w:val="00C71AAC"/>
    <w:rsid w:val="00C71AFE"/>
    <w:rsid w:val="00CA2EE6"/>
    <w:rsid w:val="00CA611B"/>
    <w:rsid w:val="00CD07BC"/>
    <w:rsid w:val="00CD0A91"/>
    <w:rsid w:val="00CD3B7B"/>
    <w:rsid w:val="00CD7146"/>
    <w:rsid w:val="00CE4D91"/>
    <w:rsid w:val="00CF06E6"/>
    <w:rsid w:val="00CF08F7"/>
    <w:rsid w:val="00CF1CD5"/>
    <w:rsid w:val="00CF447F"/>
    <w:rsid w:val="00D0258E"/>
    <w:rsid w:val="00D03511"/>
    <w:rsid w:val="00D12737"/>
    <w:rsid w:val="00D173B1"/>
    <w:rsid w:val="00D243A7"/>
    <w:rsid w:val="00D3077B"/>
    <w:rsid w:val="00D41903"/>
    <w:rsid w:val="00D456FE"/>
    <w:rsid w:val="00D609FB"/>
    <w:rsid w:val="00D62A53"/>
    <w:rsid w:val="00D81F75"/>
    <w:rsid w:val="00D82632"/>
    <w:rsid w:val="00D91920"/>
    <w:rsid w:val="00DC63D0"/>
    <w:rsid w:val="00DC7990"/>
    <w:rsid w:val="00DE2536"/>
    <w:rsid w:val="00DE4F35"/>
    <w:rsid w:val="00DE54C5"/>
    <w:rsid w:val="00E055C5"/>
    <w:rsid w:val="00E13E41"/>
    <w:rsid w:val="00E26E7D"/>
    <w:rsid w:val="00E340B5"/>
    <w:rsid w:val="00E45B9B"/>
    <w:rsid w:val="00E5683A"/>
    <w:rsid w:val="00E7110B"/>
    <w:rsid w:val="00E753FF"/>
    <w:rsid w:val="00E77213"/>
    <w:rsid w:val="00E77F0B"/>
    <w:rsid w:val="00E8553D"/>
    <w:rsid w:val="00E91C26"/>
    <w:rsid w:val="00E92EFD"/>
    <w:rsid w:val="00E96686"/>
    <w:rsid w:val="00E97F95"/>
    <w:rsid w:val="00EC688E"/>
    <w:rsid w:val="00EC7D60"/>
    <w:rsid w:val="00ED13A5"/>
    <w:rsid w:val="00ED2092"/>
    <w:rsid w:val="00F0025F"/>
    <w:rsid w:val="00F0520D"/>
    <w:rsid w:val="00F26506"/>
    <w:rsid w:val="00F4388E"/>
    <w:rsid w:val="00F449C5"/>
    <w:rsid w:val="00F45AD2"/>
    <w:rsid w:val="00F45D28"/>
    <w:rsid w:val="00F5696A"/>
    <w:rsid w:val="00F61A45"/>
    <w:rsid w:val="00F66347"/>
    <w:rsid w:val="00F72793"/>
    <w:rsid w:val="00F92153"/>
    <w:rsid w:val="00FC2E18"/>
    <w:rsid w:val="00FD458B"/>
    <w:rsid w:val="00FD4C39"/>
    <w:rsid w:val="00FE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7321"/>
  <w15:docId w15:val="{8BD6FBAC-A04D-4DEA-B21B-5960EA28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40" w:after="0"/>
      <w:jc w:val="center"/>
      <w:outlineLvl w:val="1"/>
    </w:pPr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20" w:after="0"/>
      <w:jc w:val="center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0"/>
      <w:jc w:val="center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/>
      <w:contextualSpacing/>
      <w:jc w:val="center"/>
    </w:pPr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40" w:after="240" w:line="252" w:lineRule="auto"/>
      <w:ind w:left="864" w:right="864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/>
      <w:ind w:left="864" w:right="864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Sinespaciado">
    <w:name w:val="No Spacing"/>
    <w:link w:val="SinespaciadoCar"/>
    <w:uiPriority w:val="1"/>
    <w:qFormat/>
    <w:pPr>
      <w:spacing w:after="0"/>
    </w:pPr>
  </w:style>
  <w:style w:type="character" w:styleId="Ttulodellibro">
    <w:name w:val="Book Title"/>
    <w:basedOn w:val="Fuentedeprrafopredeter"/>
    <w:uiPriority w:val="33"/>
    <w:qFormat/>
    <w:rPr>
      <w:b/>
      <w:bCs/>
      <w:smallCaps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04040" w:themeColor="text1" w:themeTint="BF"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711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110B"/>
  </w:style>
  <w:style w:type="paragraph" w:styleId="Piedepgina">
    <w:name w:val="footer"/>
    <w:basedOn w:val="Normal"/>
    <w:link w:val="PiedepginaCar"/>
    <w:uiPriority w:val="99"/>
    <w:unhideWhenUsed/>
    <w:rsid w:val="00E711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10B"/>
  </w:style>
  <w:style w:type="table" w:styleId="Tablaconcuadrcula">
    <w:name w:val="Table Grid"/>
    <w:basedOn w:val="Tablanormal"/>
    <w:uiPriority w:val="59"/>
    <w:rsid w:val="00CF447F"/>
    <w:pPr>
      <w:spacing w:after="0" w:line="240" w:lineRule="auto"/>
      <w:jc w:val="left"/>
    </w:pPr>
    <w:rPr>
      <w:rFonts w:eastAsiaTheme="minorHAnsi"/>
      <w:sz w:val="22"/>
      <w:szCs w:val="22"/>
      <w:lang w:val="es-AR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E055C5"/>
    <w:pPr>
      <w:autoSpaceDE w:val="0"/>
      <w:autoSpaceDN w:val="0"/>
      <w:adjustRightInd w:val="0"/>
      <w:spacing w:after="0" w:line="240" w:lineRule="auto"/>
      <w:jc w:val="left"/>
    </w:pPr>
    <w:rPr>
      <w:rFonts w:ascii="Corbel" w:hAnsi="Corbel" w:cs="Corbel"/>
      <w:color w:val="000000"/>
      <w:sz w:val="24"/>
      <w:szCs w:val="24"/>
      <w:lang w:val="es-AR"/>
    </w:rPr>
  </w:style>
  <w:style w:type="paragraph" w:styleId="NormalWeb">
    <w:name w:val="Normal (Web)"/>
    <w:basedOn w:val="Normal"/>
    <w:uiPriority w:val="99"/>
    <w:semiHidden/>
    <w:unhideWhenUsed/>
    <w:rsid w:val="006A76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1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Dise&#241;o%20de%20flujo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CACD4-C9AE-4AFF-A430-14AD177FEA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800202-FAA2-4601-8FBF-D3B128A99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flujo.dotx</Template>
  <TotalTime>7239</TotalTime>
  <Pages>5</Pages>
  <Words>853</Words>
  <Characters>4697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Práctico Nro 3: Introducción al uso de Punteros</vt:lpstr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Práctico Nro 3: Introducción al uso de Punteros</dc:title>
  <dc:subject/>
  <dc:creator>Usuario</dc:creator>
  <cp:keywords/>
  <dc:description/>
  <cp:lastModifiedBy>Ana Company</cp:lastModifiedBy>
  <cp:revision>51</cp:revision>
  <cp:lastPrinted>2024-08-09T21:36:00Z</cp:lastPrinted>
  <dcterms:created xsi:type="dcterms:W3CDTF">2016-07-26T00:14:00Z</dcterms:created>
  <dcterms:modified xsi:type="dcterms:W3CDTF">2025-08-05T02:10:00Z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TC037500379991</vt:lpwstr>
  </property>
</Properties>
</file>